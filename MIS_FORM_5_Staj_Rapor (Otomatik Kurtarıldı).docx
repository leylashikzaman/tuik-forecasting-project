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D784" w14:textId="77777777" w:rsidR="00F42404" w:rsidRPr="00F42404" w:rsidRDefault="00F42404" w:rsidP="00F42404">
      <w:pPr>
        <w:spacing w:before="240" w:after="160" w:line="259" w:lineRule="auto"/>
        <w:rPr>
          <w:rFonts w:ascii="Arial" w:eastAsiaTheme="minorHAnsi" w:hAnsi="Arial" w:cs="Arial"/>
          <w:b/>
          <w:i/>
          <w:sz w:val="20"/>
          <w:szCs w:val="20"/>
          <w:lang w:val="tr-TR"/>
        </w:rPr>
      </w:pPr>
      <w:r>
        <w:rPr>
          <w:rFonts w:ascii="Arial" w:eastAsiaTheme="minorHAnsi" w:hAnsi="Arial" w:cs="Arial"/>
          <w:b/>
          <w:i/>
          <w:sz w:val="20"/>
          <w:szCs w:val="20"/>
          <w:lang w:val="tr-TR"/>
        </w:rPr>
        <w:t>Ö</w:t>
      </w:r>
      <w:r w:rsidRPr="00F42404">
        <w:rPr>
          <w:rFonts w:ascii="Arial" w:eastAsiaTheme="minorHAnsi" w:hAnsi="Arial" w:cs="Arial"/>
          <w:b/>
          <w:i/>
          <w:sz w:val="20"/>
          <w:szCs w:val="20"/>
          <w:lang w:val="tr-TR"/>
        </w:rPr>
        <w:t>ğrenci Bilgileri</w:t>
      </w:r>
    </w:p>
    <w:tbl>
      <w:tblPr>
        <w:tblW w:w="5789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05"/>
        <w:gridCol w:w="4529"/>
        <w:gridCol w:w="2856"/>
      </w:tblGrid>
      <w:tr w:rsidR="00772FCA" w:rsidRPr="00F42404" w14:paraId="590C17D2" w14:textId="77777777" w:rsidTr="002F60FF">
        <w:trPr>
          <w:trHeight w:val="674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06F5BE5F" w14:textId="77777777" w:rsidR="00F42404" w:rsidRPr="00F42404" w:rsidRDefault="008B4E16" w:rsidP="008B4E1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Adı-Soyadı / Name-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-Name:</w:t>
            </w:r>
          </w:p>
        </w:tc>
        <w:tc>
          <w:tcPr>
            <w:tcW w:w="2231" w:type="pct"/>
          </w:tcPr>
          <w:p w14:paraId="1C94E6B4" w14:textId="67AF3048" w:rsidR="00F42404" w:rsidRDefault="000C2849" w:rsidP="000C2849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Leyla SHIKHZAMAN</w:t>
            </w:r>
          </w:p>
        </w:tc>
        <w:tc>
          <w:tcPr>
            <w:tcW w:w="1216" w:type="pct"/>
            <w:vMerge w:val="restart"/>
            <w:vAlign w:val="center"/>
          </w:tcPr>
          <w:p w14:paraId="176356F8" w14:textId="3BB04F93" w:rsidR="00F42404" w:rsidRPr="00F42404" w:rsidRDefault="007D3D89" w:rsidP="00F4240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tr-TR"/>
              </w:rPr>
              <w:drawing>
                <wp:inline distT="0" distB="0" distL="0" distR="0" wp14:anchorId="641E1F8E" wp14:editId="0BFA3D44">
                  <wp:extent cx="1674672" cy="1647825"/>
                  <wp:effectExtent l="0" t="0" r="1905" b="0"/>
                  <wp:docPr id="31494592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45926" name="Resim 31494592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11" cy="164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FCA" w:rsidRPr="00F42404" w14:paraId="52247E71" w14:textId="77777777" w:rsidTr="002F60FF">
        <w:trPr>
          <w:trHeight w:val="674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3FFAC82D" w14:textId="77777777" w:rsidR="00F42404" w:rsidRPr="00F42404" w:rsidRDefault="002B55E0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Program</w:t>
            </w:r>
            <w:r w:rsidR="00F42404" w:rsidRPr="00F42404">
              <w:rPr>
                <w:rFonts w:ascii="Arial" w:hAnsi="Arial" w:cs="Arial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231" w:type="pct"/>
          </w:tcPr>
          <w:p w14:paraId="72447D50" w14:textId="21383531" w:rsidR="000F19AE" w:rsidRDefault="000F19AE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Yönetim Bilişim Sistemleri</w:t>
            </w:r>
          </w:p>
          <w:p w14:paraId="12DE4DFA" w14:textId="0AEA1BB5" w:rsidR="00F42404" w:rsidRPr="00F42404" w:rsidRDefault="000C2849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M</w:t>
            </w:r>
            <w:r w:rsidR="00B94664">
              <w:rPr>
                <w:rFonts w:ascii="Arial" w:hAnsi="Arial" w:cs="Arial"/>
                <w:b/>
                <w:sz w:val="20"/>
                <w:szCs w:val="20"/>
                <w:lang w:val="tr-TR"/>
              </w:rPr>
              <w:t>anage</w:t>
            </w:r>
            <w:r w:rsidR="00A15AD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ment Information </w:t>
            </w:r>
            <w:proofErr w:type="spellStart"/>
            <w:r w:rsidR="00A15ADD">
              <w:rPr>
                <w:rFonts w:ascii="Arial" w:hAnsi="Arial" w:cs="Arial"/>
                <w:b/>
                <w:sz w:val="20"/>
                <w:szCs w:val="20"/>
                <w:lang w:val="tr-TR"/>
              </w:rPr>
              <w:t>Systems</w:t>
            </w:r>
            <w:proofErr w:type="spellEnd"/>
          </w:p>
        </w:tc>
        <w:tc>
          <w:tcPr>
            <w:tcW w:w="1216" w:type="pct"/>
            <w:vMerge/>
          </w:tcPr>
          <w:p w14:paraId="75622B4F" w14:textId="77777777" w:rsidR="00F42404" w:rsidRP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772FCA" w:rsidRPr="00F42404" w14:paraId="2AD4B98F" w14:textId="77777777" w:rsidTr="002F60FF">
        <w:trPr>
          <w:trHeight w:val="674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5D13A1EC" w14:textId="77777777" w:rsid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Öğrenim Yılı /</w:t>
            </w:r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Academic</w:t>
            </w:r>
            <w:proofErr w:type="spellEnd"/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Year</w:t>
            </w:r>
            <w:proofErr w:type="spellEnd"/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/ </w:t>
            </w:r>
            <w:proofErr w:type="spellStart"/>
            <w:r w:rsidR="002F60FF"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Studienjahr</w:t>
            </w:r>
            <w:proofErr w:type="spellEnd"/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</w:p>
        </w:tc>
        <w:tc>
          <w:tcPr>
            <w:tcW w:w="2231" w:type="pct"/>
          </w:tcPr>
          <w:p w14:paraId="5537B1A6" w14:textId="03B7988C" w:rsidR="00F42404" w:rsidRPr="00F42404" w:rsidRDefault="00A15ADD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2025-2026</w:t>
            </w:r>
          </w:p>
        </w:tc>
        <w:tc>
          <w:tcPr>
            <w:tcW w:w="1216" w:type="pct"/>
            <w:vMerge/>
          </w:tcPr>
          <w:p w14:paraId="54A7221E" w14:textId="77777777" w:rsidR="00F42404" w:rsidRP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772FCA" w:rsidRPr="00F42404" w14:paraId="7530D493" w14:textId="77777777" w:rsidTr="002F60FF">
        <w:trPr>
          <w:trHeight w:val="989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3DDF6290" w14:textId="77777777" w:rsidR="00F42404" w:rsidRPr="00F42404" w:rsidRDefault="00F42404" w:rsidP="00F42404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F42404">
              <w:rPr>
                <w:rFonts w:ascii="Arial" w:hAnsi="Arial" w:cs="Arial"/>
                <w:b/>
                <w:sz w:val="20"/>
                <w:szCs w:val="20"/>
                <w:lang w:val="tr-TR"/>
              </w:rPr>
              <w:t>Staj Programı Tanımı:</w:t>
            </w:r>
          </w:p>
        </w:tc>
        <w:tc>
          <w:tcPr>
            <w:tcW w:w="2231" w:type="pct"/>
          </w:tcPr>
          <w:p w14:paraId="0BB6E0C9" w14:textId="7DF0A30E" w:rsidR="000F19AE" w:rsidRDefault="000F19AE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İnsan Kaynakları departmanına destek.</w:t>
            </w:r>
          </w:p>
          <w:p w14:paraId="51F616A2" w14:textId="77777777" w:rsidR="000F19AE" w:rsidRDefault="000F19AE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  <w:p w14:paraId="3DD51052" w14:textId="045D55F2" w:rsidR="00F42404" w:rsidRPr="00F42404" w:rsidRDefault="00A15ADD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Helping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out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Human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Resources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with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tasks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.</w:t>
            </w:r>
          </w:p>
        </w:tc>
        <w:tc>
          <w:tcPr>
            <w:tcW w:w="1216" w:type="pct"/>
            <w:vMerge/>
          </w:tcPr>
          <w:p w14:paraId="31DFE3BF" w14:textId="77777777" w:rsidR="00F42404" w:rsidRP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</w:tbl>
    <w:p w14:paraId="6D580276" w14:textId="77777777" w:rsidR="00F42404" w:rsidRDefault="00F42404">
      <w:pPr>
        <w:rPr>
          <w:rFonts w:ascii="Arial" w:hAnsi="Arial" w:cs="Arial"/>
          <w:sz w:val="20"/>
          <w:szCs w:val="20"/>
          <w:lang w:val="tr-TR"/>
        </w:rPr>
      </w:pPr>
    </w:p>
    <w:p w14:paraId="64635AD5" w14:textId="77777777" w:rsidR="00F42404" w:rsidRDefault="00F42404" w:rsidP="00F42404">
      <w:pPr>
        <w:spacing w:before="240" w:after="160" w:line="259" w:lineRule="auto"/>
        <w:rPr>
          <w:rFonts w:ascii="Arial" w:eastAsiaTheme="minorHAnsi" w:hAnsi="Arial" w:cs="Arial"/>
          <w:b/>
          <w:i/>
          <w:sz w:val="20"/>
          <w:szCs w:val="20"/>
          <w:lang w:val="tr-TR"/>
        </w:rPr>
      </w:pPr>
      <w:r>
        <w:rPr>
          <w:rFonts w:ascii="Arial" w:eastAsiaTheme="minorHAnsi" w:hAnsi="Arial" w:cs="Arial"/>
          <w:b/>
          <w:i/>
          <w:sz w:val="20"/>
          <w:szCs w:val="20"/>
          <w:lang w:val="tr-TR"/>
        </w:rPr>
        <w:t>Staj</w:t>
      </w:r>
      <w:r w:rsidRPr="00F42404">
        <w:rPr>
          <w:rFonts w:ascii="Arial" w:eastAsiaTheme="minorHAnsi" w:hAnsi="Arial" w:cs="Arial"/>
          <w:b/>
          <w:i/>
          <w:sz w:val="20"/>
          <w:szCs w:val="20"/>
          <w:lang w:val="tr-TR"/>
        </w:rPr>
        <w:t xml:space="preserve"> Bilgileri</w:t>
      </w:r>
    </w:p>
    <w:tbl>
      <w:tblPr>
        <w:tblW w:w="5764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22"/>
        <w:gridCol w:w="5222"/>
      </w:tblGrid>
      <w:tr w:rsidR="002F60FF" w:rsidRPr="002F60FF" w14:paraId="158781B0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52A081DB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Çalıştığı iş yeri</w:t>
            </w:r>
          </w:p>
          <w:p w14:paraId="72A29EA6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Name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place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work</w:t>
            </w:r>
            <w:proofErr w:type="spellEnd"/>
          </w:p>
          <w:p w14:paraId="63AD3C51" w14:textId="77777777" w:rsidR="002F60FF" w:rsidRPr="00F42404" w:rsidRDefault="002F60FF" w:rsidP="002F60FF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Name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des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Unternehmen</w:t>
            </w:r>
            <w:proofErr w:type="spellEnd"/>
          </w:p>
        </w:tc>
        <w:tc>
          <w:tcPr>
            <w:tcW w:w="4281" w:type="dxa"/>
            <w:vAlign w:val="center"/>
          </w:tcPr>
          <w:p w14:paraId="07EFCC91" w14:textId="47DE9533" w:rsidR="002F60FF" w:rsidRPr="002F60FF" w:rsidRDefault="00A15ADD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TÜNEL SİSTEM ELEKTRİK İNŞAAT SAN VE TİCARET LTD ŞTİ</w:t>
            </w:r>
          </w:p>
        </w:tc>
      </w:tr>
      <w:tr w:rsidR="002F60FF" w:rsidRPr="002F60FF" w14:paraId="2DACD68E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0A86FA75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Bölüm</w:t>
            </w:r>
          </w:p>
          <w:p w14:paraId="774312D9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Department</w:t>
            </w:r>
            <w:proofErr w:type="spellEnd"/>
          </w:p>
          <w:p w14:paraId="6336FF73" w14:textId="77777777" w:rsidR="002F60FF" w:rsidRPr="00F42404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Abteilung</w:t>
            </w:r>
            <w:proofErr w:type="spellEnd"/>
          </w:p>
        </w:tc>
        <w:tc>
          <w:tcPr>
            <w:tcW w:w="4281" w:type="dxa"/>
            <w:vAlign w:val="center"/>
          </w:tcPr>
          <w:p w14:paraId="52245A97" w14:textId="4FFF298E" w:rsidR="000F19AE" w:rsidRDefault="000F19AE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İnsan Kaynakları</w:t>
            </w:r>
          </w:p>
          <w:p w14:paraId="4FF2B8EA" w14:textId="559BB966" w:rsidR="002F60FF" w:rsidRPr="002F60FF" w:rsidRDefault="00F85634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Human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Resources</w:t>
            </w:r>
            <w:proofErr w:type="spellEnd"/>
          </w:p>
        </w:tc>
      </w:tr>
      <w:tr w:rsidR="002F60FF" w:rsidRPr="002F60FF" w14:paraId="6EF0704A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5AAFCE7D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İşe Başlama Tarihi</w:t>
            </w:r>
          </w:p>
          <w:p w14:paraId="25918780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Starting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Date</w:t>
            </w:r>
            <w:proofErr w:type="spellEnd"/>
          </w:p>
          <w:p w14:paraId="5B07F72A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Startdatum</w:t>
            </w:r>
            <w:proofErr w:type="spellEnd"/>
          </w:p>
        </w:tc>
        <w:tc>
          <w:tcPr>
            <w:tcW w:w="4281" w:type="dxa"/>
            <w:vAlign w:val="center"/>
          </w:tcPr>
          <w:p w14:paraId="5BA1F2E7" w14:textId="0EECED1C" w:rsidR="002F60FF" w:rsidRPr="002F60FF" w:rsidRDefault="000F19AE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04.08.2025</w:t>
            </w:r>
          </w:p>
        </w:tc>
      </w:tr>
      <w:tr w:rsidR="002F60FF" w:rsidRPr="002F60FF" w14:paraId="2B0BA188" w14:textId="77777777" w:rsidTr="002F60FF">
        <w:trPr>
          <w:trHeight w:val="1134"/>
        </w:trPr>
        <w:tc>
          <w:tcPr>
            <w:tcW w:w="4281" w:type="dxa"/>
            <w:vAlign w:val="center"/>
          </w:tcPr>
          <w:p w14:paraId="1910C810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Ayrıldığı Tarih</w:t>
            </w:r>
          </w:p>
          <w:p w14:paraId="33D7C6FC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Completion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Date</w:t>
            </w:r>
            <w:proofErr w:type="spellEnd"/>
          </w:p>
          <w:p w14:paraId="77F97BB9" w14:textId="77777777" w:rsidR="002F60FF" w:rsidRPr="00F42404" w:rsidRDefault="002F60FF" w:rsidP="002F60FF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Fertigstellungsdatum</w:t>
            </w:r>
            <w:proofErr w:type="spellEnd"/>
          </w:p>
        </w:tc>
        <w:tc>
          <w:tcPr>
            <w:tcW w:w="4281" w:type="dxa"/>
            <w:vAlign w:val="center"/>
          </w:tcPr>
          <w:p w14:paraId="390C61AB" w14:textId="095BB635" w:rsidR="002F60FF" w:rsidRPr="002F60FF" w:rsidRDefault="000F19AE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13.09.2025</w:t>
            </w:r>
          </w:p>
        </w:tc>
      </w:tr>
      <w:tr w:rsidR="002F60FF" w:rsidRPr="002F60FF" w14:paraId="2ECCA98C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7840B206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Çalışmadığı Günler</w:t>
            </w:r>
          </w:p>
          <w:p w14:paraId="64FA854A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Non-working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</w:p>
          <w:p w14:paraId="79D8647C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Days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arbeitsfreie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Tage</w:t>
            </w:r>
            <w:proofErr w:type="spellEnd"/>
          </w:p>
        </w:tc>
        <w:tc>
          <w:tcPr>
            <w:tcW w:w="4281" w:type="dxa"/>
            <w:vAlign w:val="center"/>
          </w:tcPr>
          <w:p w14:paraId="7D93EBDE" w14:textId="058675E2" w:rsidR="008B6E29" w:rsidRPr="002F60FF" w:rsidRDefault="008B6E29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2F60FF" w:rsidRPr="002F60FF" w14:paraId="12D945DE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7C912A1C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Çalıştığı Günler</w:t>
            </w:r>
          </w:p>
          <w:p w14:paraId="68097499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Working</w:t>
            </w:r>
            <w:proofErr w:type="spellEnd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Days</w:t>
            </w:r>
            <w:proofErr w:type="spellEnd"/>
          </w:p>
          <w:p w14:paraId="4DCAF84F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Arbeitstag</w:t>
            </w:r>
            <w:proofErr w:type="spellEnd"/>
          </w:p>
        </w:tc>
        <w:tc>
          <w:tcPr>
            <w:tcW w:w="4281" w:type="dxa"/>
            <w:vAlign w:val="center"/>
          </w:tcPr>
          <w:p w14:paraId="7EA4C9A9" w14:textId="1265198C" w:rsidR="008B6E29" w:rsidRPr="002F60FF" w:rsidRDefault="008B6E29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</w:tbl>
    <w:p w14:paraId="345A17A9" w14:textId="77777777" w:rsidR="002F60FF" w:rsidRDefault="002F60FF" w:rsidP="00F42404">
      <w:pPr>
        <w:spacing w:before="240" w:after="160" w:line="259" w:lineRule="auto"/>
        <w:rPr>
          <w:rFonts w:ascii="Arial" w:hAnsi="Arial" w:cs="Arial"/>
          <w:b/>
          <w:sz w:val="20"/>
          <w:szCs w:val="20"/>
          <w:lang w:val="tr-TR"/>
        </w:rPr>
      </w:pPr>
    </w:p>
    <w:p w14:paraId="7F4A8934" w14:textId="77777777" w:rsidR="009F2EF6" w:rsidRPr="00AC5892" w:rsidRDefault="009F2EF6" w:rsidP="009F2EF6">
      <w:pPr>
        <w:ind w:right="-828"/>
        <w:rPr>
          <w:rFonts w:ascii="Arial" w:hAnsi="Arial" w:cs="Arial"/>
          <w:b/>
          <w:sz w:val="20"/>
          <w:szCs w:val="20"/>
          <w:lang w:val="tr-TR"/>
        </w:rPr>
      </w:pPr>
    </w:p>
    <w:p w14:paraId="697E95C9" w14:textId="77777777" w:rsidR="001E726C" w:rsidRPr="00AC5892" w:rsidRDefault="001E726C">
      <w:pPr>
        <w:rPr>
          <w:rFonts w:ascii="Arial" w:hAnsi="Arial" w:cs="Arial"/>
          <w:sz w:val="20"/>
          <w:szCs w:val="20"/>
          <w:lang w:val="tr-TR"/>
        </w:rPr>
      </w:pPr>
    </w:p>
    <w:p w14:paraId="384530A3" w14:textId="77777777" w:rsidR="009F2D8A" w:rsidRPr="00AC5892" w:rsidRDefault="009F2D8A">
      <w:pPr>
        <w:rPr>
          <w:rFonts w:ascii="Arial" w:hAnsi="Arial" w:cs="Arial"/>
          <w:sz w:val="20"/>
          <w:szCs w:val="20"/>
          <w:lang w:val="tr-TR"/>
        </w:rPr>
      </w:pPr>
    </w:p>
    <w:p w14:paraId="5167B747" w14:textId="77777777" w:rsidR="008568CB" w:rsidRPr="00AC5892" w:rsidRDefault="008568CB">
      <w:pPr>
        <w:rPr>
          <w:rFonts w:ascii="Arial" w:hAnsi="Arial" w:cs="Arial"/>
          <w:sz w:val="20"/>
          <w:szCs w:val="20"/>
          <w:lang w:val="tr-TR"/>
        </w:rPr>
      </w:pPr>
    </w:p>
    <w:tbl>
      <w:tblPr>
        <w:tblStyle w:val="TabloKlavuzu"/>
        <w:tblW w:w="9747" w:type="dxa"/>
        <w:tblInd w:w="-289" w:type="dxa"/>
        <w:tblLook w:val="04A0" w:firstRow="1" w:lastRow="0" w:firstColumn="1" w:lastColumn="0" w:noHBand="0" w:noVBand="1"/>
      </w:tblPr>
      <w:tblGrid>
        <w:gridCol w:w="9747"/>
      </w:tblGrid>
      <w:tr w:rsidR="008568CB" w:rsidRPr="00AC5892" w14:paraId="1D49E950" w14:textId="77777777" w:rsidTr="00F42404">
        <w:trPr>
          <w:trHeight w:val="1053"/>
        </w:trPr>
        <w:tc>
          <w:tcPr>
            <w:tcW w:w="9747" w:type="dxa"/>
            <w:vAlign w:val="center"/>
          </w:tcPr>
          <w:p w14:paraId="12EF055F" w14:textId="77777777" w:rsidR="008568CB" w:rsidRPr="00AC5892" w:rsidRDefault="00F42404" w:rsidP="00F4240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lastRenderedPageBreak/>
              <w:t>Genel Değerlendirme</w:t>
            </w:r>
          </w:p>
          <w:p w14:paraId="76ADDA89" w14:textId="77777777" w:rsidR="008568CB" w:rsidRPr="00AC5892" w:rsidRDefault="00F42404" w:rsidP="00F4240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Overall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Evaluation</w:t>
            </w:r>
          </w:p>
          <w:p w14:paraId="06A5AF7C" w14:textId="77777777" w:rsidR="008568CB" w:rsidRPr="00AC5892" w:rsidRDefault="00F42404" w:rsidP="00F42404">
            <w:pPr>
              <w:jc w:val="center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F42404">
              <w:rPr>
                <w:rFonts w:ascii="Arial" w:hAnsi="Arial" w:cs="Arial"/>
                <w:b/>
                <w:sz w:val="20"/>
                <w:szCs w:val="20"/>
                <w:lang w:val="tr-TR"/>
              </w:rPr>
              <w:t>Gesamtbewertung</w:t>
            </w:r>
            <w:proofErr w:type="spellEnd"/>
          </w:p>
        </w:tc>
      </w:tr>
      <w:tr w:rsidR="008568CB" w:rsidRPr="00AC5892" w14:paraId="0579F2F8" w14:textId="77777777" w:rsidTr="00F42404">
        <w:trPr>
          <w:trHeight w:val="11794"/>
        </w:trPr>
        <w:tc>
          <w:tcPr>
            <w:tcW w:w="9747" w:type="dxa"/>
          </w:tcPr>
          <w:p w14:paraId="37885D8E" w14:textId="1D7AA061" w:rsidR="008568CB" w:rsidRPr="00AC5892" w:rsidRDefault="00A42F0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Although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dont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plan on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working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this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line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business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this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has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been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great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experience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. </w:t>
            </w:r>
          </w:p>
        </w:tc>
      </w:tr>
    </w:tbl>
    <w:p w14:paraId="326ADA87" w14:textId="77777777" w:rsidR="008568CB" w:rsidRPr="00AC5892" w:rsidRDefault="008568CB">
      <w:pPr>
        <w:rPr>
          <w:rFonts w:ascii="Arial" w:hAnsi="Arial" w:cs="Arial"/>
          <w:sz w:val="20"/>
          <w:szCs w:val="20"/>
          <w:lang w:val="tr-TR"/>
        </w:rPr>
      </w:pPr>
    </w:p>
    <w:p w14:paraId="484E3CFE" w14:textId="77777777" w:rsidR="0042706A" w:rsidRDefault="0042706A" w:rsidP="0042706A">
      <w:pPr>
        <w:tabs>
          <w:tab w:val="center" w:pos="4536"/>
          <w:tab w:val="right" w:pos="9072"/>
        </w:tabs>
        <w:rPr>
          <w:rFonts w:ascii="Arial" w:hAnsi="Arial" w:cs="Arial"/>
          <w:sz w:val="20"/>
          <w:szCs w:val="20"/>
          <w:lang w:val="tr-TR"/>
        </w:rPr>
      </w:pPr>
      <w:r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>* Aşağıdaki tablo öğrencinin</w:t>
      </w:r>
      <w:r w:rsidRPr="0042706A"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 xml:space="preserve"> staj yaptığı </w:t>
      </w:r>
      <w:r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>hafta sayısı kadar çoğaltılacaktır</w:t>
      </w:r>
      <w:r w:rsidRPr="0042706A"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>.</w:t>
      </w:r>
    </w:p>
    <w:p w14:paraId="7C86AED7" w14:textId="77777777" w:rsidR="0042706A" w:rsidRDefault="0042706A">
      <w:pPr>
        <w:rPr>
          <w:rFonts w:ascii="Arial" w:hAnsi="Arial" w:cs="Arial"/>
          <w:sz w:val="20"/>
          <w:szCs w:val="20"/>
          <w:lang w:val="tr-TR"/>
        </w:rPr>
      </w:pPr>
    </w:p>
    <w:p w14:paraId="55EE74C0" w14:textId="77777777" w:rsidR="00F42404" w:rsidRPr="00F42404" w:rsidRDefault="00F42404">
      <w:pPr>
        <w:rPr>
          <w:rFonts w:ascii="Arial" w:hAnsi="Arial" w:cs="Arial"/>
          <w:b/>
          <w:sz w:val="20"/>
          <w:szCs w:val="20"/>
          <w:lang w:val="tr-TR"/>
        </w:rPr>
      </w:pPr>
      <w:r w:rsidRPr="00F42404">
        <w:rPr>
          <w:rFonts w:ascii="Arial" w:hAnsi="Arial" w:cs="Arial"/>
          <w:b/>
          <w:sz w:val="20"/>
          <w:szCs w:val="20"/>
          <w:lang w:val="tr-TR"/>
        </w:rPr>
        <w:t xml:space="preserve">Staj Programı / Training Program / </w:t>
      </w:r>
      <w:proofErr w:type="spellStart"/>
      <w:r>
        <w:rPr>
          <w:rFonts w:ascii="Arial" w:hAnsi="Arial" w:cs="Arial"/>
          <w:b/>
          <w:sz w:val="20"/>
          <w:szCs w:val="20"/>
          <w:lang w:val="tr-TR"/>
        </w:rPr>
        <w:t>Praktikumprogramm</w:t>
      </w:r>
      <w:proofErr w:type="spellEnd"/>
    </w:p>
    <w:p w14:paraId="3801D353" w14:textId="77777777" w:rsidR="0042706A" w:rsidRPr="00AC5892" w:rsidRDefault="0042706A">
      <w:pPr>
        <w:rPr>
          <w:rFonts w:ascii="Arial" w:hAnsi="Arial" w:cs="Arial"/>
          <w:sz w:val="20"/>
          <w:szCs w:val="20"/>
          <w:lang w:val="tr-TR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1E726C" w:rsidRPr="00AC5892" w14:paraId="2582E1D3" w14:textId="77777777">
        <w:trPr>
          <w:trHeight w:val="6782"/>
        </w:trPr>
        <w:tc>
          <w:tcPr>
            <w:tcW w:w="9853" w:type="dxa"/>
          </w:tcPr>
          <w:p w14:paraId="3914EE5F" w14:textId="77777777" w:rsidR="001E726C" w:rsidRPr="00AC5892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3097678" w14:textId="5C037037" w:rsidR="001E726C" w:rsidRPr="00AC5892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724985147"/>
                <w:placeholder>
                  <w:docPart w:val="AF53B0A4A76D443CA5E9C65C10BDB171"/>
                </w:placeholder>
                <w:date w:fullDate="2025-08-04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4.08.2025</w:t>
                </w:r>
              </w:sdtContent>
            </w:sdt>
            <w:r w:rsidR="00AC5892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379433009"/>
                <w:placeholder>
                  <w:docPart w:val="3BC49CC8184E4FB8AF099BB733505923"/>
                </w:placeholder>
                <w:date w:fullDate="2025-08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8.08.2025</w:t>
                </w:r>
              </w:sdtContent>
            </w:sdt>
            <w:r w:rsidR="00AC5892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arihine kadar bir haftalık çalışma</w:t>
            </w:r>
          </w:p>
          <w:p w14:paraId="4D12D021" w14:textId="05FE0917" w:rsidR="001E726C" w:rsidRPr="00AC5892" w:rsidRDefault="00AC589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286207295"/>
                <w:placeholder>
                  <w:docPart w:val="FBC18B4A7B8948F897E73C87F9B8865D"/>
                </w:placeholder>
                <w:date w:fullDate="2025-08-04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4.08.2025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324212898"/>
                <w:placeholder>
                  <w:docPart w:val="8FBD82D4A1974B548A8B002541B70FD2"/>
                </w:placeholder>
                <w:date w:fullDate="2025-08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</w:t>
            </w:r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>eekly</w:t>
            </w:r>
            <w:proofErr w:type="spellEnd"/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65C7699D" w14:textId="1369C59A" w:rsidR="00AC5892" w:rsidRPr="00AC5892" w:rsidRDefault="00AC5892" w:rsidP="00AC589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302452522"/>
                <w:placeholder>
                  <w:docPart w:val="42A7F6287FFC4D938B46A8045564683E"/>
                </w:placeholder>
                <w:date w:fullDate="2025-08-04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4.08.2025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2071077595"/>
                <w:placeholder>
                  <w:docPart w:val="0F3BF19DF70347D2A91152469EEB2EA8"/>
                </w:placeholder>
                <w:date w:fullDate="2025-08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2E2B8DE5" w14:textId="77777777" w:rsidR="00AC5892" w:rsidRPr="00AC5892" w:rsidRDefault="00AC589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1E726C" w:rsidRPr="0042706A" w14:paraId="6D29C4AE" w14:textId="77777777" w:rsidTr="0042706A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57EF4635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11654C0E" w14:textId="77777777" w:rsidR="00AC5892" w:rsidRPr="0042706A" w:rsidRDefault="00AC5892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76235EAB" w14:textId="77777777" w:rsidR="00AC5892" w:rsidRPr="0042706A" w:rsidRDefault="00AC5892" w:rsidP="0042706A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45F3BF0E" w14:textId="77777777" w:rsidR="0042706A" w:rsidRPr="0042706A" w:rsidRDefault="0042706A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</w:t>
                  </w:r>
                  <w:r w:rsidR="001E726C"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APILAN İŞLER</w:t>
                  </w:r>
                </w:p>
                <w:p w14:paraId="32F55C85" w14:textId="77777777" w:rsidR="00AC5892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09EB2B64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1DEC6356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10ABA313" w14:textId="77777777" w:rsidR="001E726C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239BD8A9" w14:textId="77777777" w:rsidR="00462315" w:rsidRPr="0042706A" w:rsidRDefault="00462315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2CD38D2F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4ADC09FB" w14:textId="77777777" w:rsidR="001E726C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7677CE14" w14:textId="77777777" w:rsidR="00462315" w:rsidRPr="0042706A" w:rsidRDefault="00462315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1E726C" w:rsidRPr="0042706A" w14:paraId="5D70E23D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66B4B4E" w14:textId="77777777" w:rsidR="001E726C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0D34F888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442F435C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43804F9" w14:textId="065CE63D" w:rsidR="001E726C" w:rsidRPr="0042706A" w:rsidRDefault="000F19A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Oryantasyon</w:t>
                  </w:r>
                </w:p>
              </w:tc>
              <w:tc>
                <w:tcPr>
                  <w:tcW w:w="1021" w:type="dxa"/>
                  <w:vAlign w:val="center"/>
                </w:tcPr>
                <w:p w14:paraId="5423BB84" w14:textId="0DD7ACB3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</w:t>
                  </w:r>
                </w:p>
              </w:tc>
              <w:tc>
                <w:tcPr>
                  <w:tcW w:w="1027" w:type="dxa"/>
                  <w:vAlign w:val="center"/>
                </w:tcPr>
                <w:p w14:paraId="79DDA8D7" w14:textId="26090EA5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7A343E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77B2017F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EA41886" w14:textId="77777777" w:rsidR="001E726C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84DA8C5" w14:textId="0103E793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Orientation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26504A1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137E504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859CA4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45657021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2F06112" w14:textId="77777777" w:rsidR="001E726C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AC8B3C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0A68528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F4F3D86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DF8306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5F9E0A80" w14:textId="77777777" w:rsidTr="0042706A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5F8B68D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02430669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6059A3FD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9F50371" w14:textId="5A3FC6D2" w:rsidR="001E726C" w:rsidRPr="0042706A" w:rsidRDefault="00C12BD9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Excel Eğitimi</w:t>
                  </w:r>
                </w:p>
              </w:tc>
              <w:tc>
                <w:tcPr>
                  <w:tcW w:w="1021" w:type="dxa"/>
                  <w:vAlign w:val="center"/>
                </w:tcPr>
                <w:p w14:paraId="7791F16C" w14:textId="70254F38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</w:t>
                  </w:r>
                </w:p>
              </w:tc>
              <w:tc>
                <w:tcPr>
                  <w:tcW w:w="1027" w:type="dxa"/>
                  <w:vAlign w:val="center"/>
                </w:tcPr>
                <w:p w14:paraId="34E7A13D" w14:textId="44839716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521754E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0435824" w14:textId="77777777" w:rsidTr="0042706A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4D05B02F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E44D330" w14:textId="2299BD61" w:rsidR="001E726C" w:rsidRPr="0042706A" w:rsidRDefault="00C12BD9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Excel </w:t>
                  </w:r>
                  <w:r w:rsidR="005B0869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Training</w:t>
                  </w:r>
                </w:p>
              </w:tc>
              <w:tc>
                <w:tcPr>
                  <w:tcW w:w="1021" w:type="dxa"/>
                  <w:vAlign w:val="center"/>
                </w:tcPr>
                <w:p w14:paraId="6166C9A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F52F73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CE1DF60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67555044" w14:textId="77777777" w:rsidTr="0042706A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22993712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AE266C8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A8DFE2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45C86AD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CA7402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018432AF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EF525C8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2DB744C5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6AD60E9C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30FB56BB" w14:textId="47FE06C5" w:rsidR="001E726C" w:rsidRPr="0042706A" w:rsidRDefault="00217AF2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Excel Eğitimi</w:t>
                  </w:r>
                </w:p>
              </w:tc>
              <w:tc>
                <w:tcPr>
                  <w:tcW w:w="1021" w:type="dxa"/>
                  <w:vAlign w:val="center"/>
                </w:tcPr>
                <w:p w14:paraId="353B18AE" w14:textId="625D11DA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3</w:t>
                  </w:r>
                </w:p>
              </w:tc>
              <w:tc>
                <w:tcPr>
                  <w:tcW w:w="1027" w:type="dxa"/>
                  <w:vAlign w:val="center"/>
                </w:tcPr>
                <w:p w14:paraId="372E8F66" w14:textId="0747FF99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03FFAC6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69E7ECEB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7991241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65E27AC" w14:textId="58B2C772" w:rsidR="001E726C" w:rsidRPr="0042706A" w:rsidRDefault="00217AF2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Excel </w:t>
                  </w:r>
                  <w:r w:rsidR="005B0869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Training</w:t>
                  </w:r>
                </w:p>
              </w:tc>
              <w:tc>
                <w:tcPr>
                  <w:tcW w:w="1021" w:type="dxa"/>
                  <w:vAlign w:val="center"/>
                </w:tcPr>
                <w:p w14:paraId="7524D18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0879618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C95CD0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7A29EADD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178EFFB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79B264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618778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3AED73D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584291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7F0F43E3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5241C5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45611432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38509808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6E54AE5" w14:textId="73F7C7B3" w:rsidR="001E726C" w:rsidRPr="0042706A" w:rsidRDefault="00E14A4D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Basit IK İşlemleri</w:t>
                  </w:r>
                </w:p>
              </w:tc>
              <w:tc>
                <w:tcPr>
                  <w:tcW w:w="1021" w:type="dxa"/>
                  <w:vAlign w:val="center"/>
                </w:tcPr>
                <w:p w14:paraId="2576DA75" w14:textId="2782B170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</w:t>
                  </w:r>
                </w:p>
              </w:tc>
              <w:tc>
                <w:tcPr>
                  <w:tcW w:w="1027" w:type="dxa"/>
                  <w:vAlign w:val="center"/>
                </w:tcPr>
                <w:p w14:paraId="5BA774DF" w14:textId="5BDDD5F9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23B7BF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16552077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7AC4C29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7F27B8F" w14:textId="5AF4F169" w:rsidR="001E726C" w:rsidRPr="0042706A" w:rsidRDefault="00E14A4D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Basic HR Operations</w:t>
                  </w:r>
                </w:p>
              </w:tc>
              <w:tc>
                <w:tcPr>
                  <w:tcW w:w="1021" w:type="dxa"/>
                  <w:vAlign w:val="center"/>
                </w:tcPr>
                <w:p w14:paraId="2C7B25C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B64C41F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3C48CA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18EE5EFD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ACB2C60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F72531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FEA68A2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EBCC91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B7A968D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A721158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BBED97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33AA787D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2DDD125A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1515D05A" w14:textId="0F63B1C9" w:rsidR="001E726C" w:rsidRPr="0042706A" w:rsidRDefault="00FE45F7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021" w:type="dxa"/>
                  <w:vAlign w:val="center"/>
                </w:tcPr>
                <w:p w14:paraId="00E6D561" w14:textId="45DA3C27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5</w:t>
                  </w:r>
                </w:p>
              </w:tc>
              <w:tc>
                <w:tcPr>
                  <w:tcW w:w="1027" w:type="dxa"/>
                  <w:vAlign w:val="center"/>
                </w:tcPr>
                <w:p w14:paraId="3294A50F" w14:textId="6866ABD0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B8CFA7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D6420BA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5103832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A48A272" w14:textId="298F1CC7" w:rsidR="001E726C" w:rsidRPr="0042706A" w:rsidRDefault="00FE45F7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FE45F7">
                    <w:rPr>
                      <w:rFonts w:ascii="Arial" w:hAnsi="Arial" w:cs="Arial"/>
                      <w:sz w:val="18"/>
                      <w:szCs w:val="20"/>
                    </w:rPr>
                    <w:t>HR Support</w:t>
                  </w:r>
                </w:p>
              </w:tc>
              <w:tc>
                <w:tcPr>
                  <w:tcW w:w="1021" w:type="dxa"/>
                  <w:vAlign w:val="center"/>
                </w:tcPr>
                <w:p w14:paraId="6F8C9F7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0CD9C74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AF7BEE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152BFBA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5485F67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480D87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DFD5C9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BD512DF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841D9F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59E105C7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E921FDB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56DCF3D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75846748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737B3AF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992728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24123B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804594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44FE1681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8A7842D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D8686DE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F0C84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C40B052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8B93A4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0E5DA4F6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2B222BC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6EB7843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27186BE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84B102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2B755A6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42706A" w:rsidRPr="0042706A" w14:paraId="0AC235E4" w14:textId="77777777" w:rsidTr="0042706A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398E3B2C" w14:textId="77777777" w:rsidR="0042706A" w:rsidRPr="0042706A" w:rsidRDefault="0042706A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TOPLAM (</w:t>
                  </w:r>
                  <w:proofErr w:type="gram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TOTAL)   </w:t>
                  </w:r>
                  <w:proofErr w:type="gram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2080DD9B" w14:textId="74054C15" w:rsidR="0042706A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579A103E" w14:textId="77777777" w:rsidR="001E726C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="00AC5892"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C6DFF00" w14:textId="77777777" w:rsidR="0042706A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2DC9318" w14:textId="77777777" w:rsidR="0042706A" w:rsidRPr="00AC5892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303CF5E" w14:textId="77777777" w:rsidR="0042706A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</w:t>
            </w:r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bölümü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54372635" w14:textId="77777777" w:rsidR="0042706A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2C1B005" w14:textId="77777777" w:rsidR="0042706A" w:rsidRPr="00AC5892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B8A97D1" w14:textId="77777777" w:rsidR="001E726C" w:rsidRPr="00AC5892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</w:t>
            </w:r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n</w:t>
            </w:r>
            <w:r w:rsidR="0042706A"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="0042706A"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42706A"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EEF0B43" w14:textId="77777777" w:rsidR="0042706A" w:rsidRDefault="0042706A" w:rsidP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38FD71E" w14:textId="77777777" w:rsidR="0042706A" w:rsidRDefault="0042706A" w:rsidP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03C6235" w14:textId="77777777" w:rsidR="001E726C" w:rsidRDefault="0042706A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</w:t>
            </w:r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 xml:space="preserve">/ </w:t>
            </w:r>
            <w:proofErr w:type="spellStart"/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27904999" w14:textId="77777777" w:rsidR="009F2EF6" w:rsidRDefault="009F2EF6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5642ADA" w14:textId="77777777" w:rsidR="009F2EF6" w:rsidRDefault="009F2EF6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ECCE53B" w14:textId="77777777" w:rsidR="009F2EF6" w:rsidRPr="00AC5892" w:rsidRDefault="009F2EF6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291E29E1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0F19AE" w:rsidRPr="00AC5892" w14:paraId="68B0D386" w14:textId="77777777" w:rsidTr="00C12BD9">
        <w:trPr>
          <w:trHeight w:val="6782"/>
        </w:trPr>
        <w:tc>
          <w:tcPr>
            <w:tcW w:w="9024" w:type="dxa"/>
          </w:tcPr>
          <w:p w14:paraId="42A2C5CA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98ABE15" w14:textId="11BDAE5D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27614210"/>
                <w:placeholder>
                  <w:docPart w:val="AC23DB214A454C74A9A482BB8592125C"/>
                </w:placeholder>
                <w:date w:fullDate="2025-08-1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11.08.2025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513188269"/>
                <w:placeholder>
                  <w:docPart w:val="9EAEC45CBF0047BD9F0C6A080BECBFC1"/>
                </w:placeholder>
                <w:date w:fullDate="2025-08-1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5AAB1474" w14:textId="6DACA5CC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615138131"/>
                <w:placeholder>
                  <w:docPart w:val="44340BE33B6448AC93E4D807F48A3276"/>
                </w:placeholder>
                <w:date w:fullDate="2025-08-1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11.08.2025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546211227"/>
                <w:placeholder>
                  <w:docPart w:val="2820C9D474B24F6C86A95D27FD7164EA"/>
                </w:placeholder>
                <w:date w:fullDate="2025-08-1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703C8479" w14:textId="22F77C84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701205028"/>
                <w:placeholder>
                  <w:docPart w:val="368EBDF99BB344F8A9CBD8639AFB2A7C"/>
                </w:placeholder>
                <w:date w:fullDate="2025-08-1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11.08.2025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936949201"/>
                <w:placeholder>
                  <w:docPart w:val="0ECA12FE8F8E43A69359881184729A78"/>
                </w:placeholder>
                <w:date w:fullDate="2025-08-1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5CB30A18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0F19AE" w:rsidRPr="0042706A" w14:paraId="70139FC8" w14:textId="77777777" w:rsidTr="00624F2C">
              <w:trPr>
                <w:trHeight w:val="1190"/>
              </w:trPr>
              <w:tc>
                <w:tcPr>
                  <w:tcW w:w="1498" w:type="dxa"/>
                  <w:vAlign w:val="center"/>
                </w:tcPr>
                <w:p w14:paraId="5B972989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51215F69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0856158A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84" w:type="dxa"/>
                  <w:vAlign w:val="center"/>
                </w:tcPr>
                <w:p w14:paraId="6985132A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313D2FC4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135E2F33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187" w:type="dxa"/>
                  <w:vAlign w:val="center"/>
                </w:tcPr>
                <w:p w14:paraId="1F456576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4452209B" w14:textId="77777777" w:rsidR="000F19AE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1DB9B1C1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29" w:type="dxa"/>
                  <w:gridSpan w:val="2"/>
                  <w:vAlign w:val="center"/>
                </w:tcPr>
                <w:p w14:paraId="77E4EB9D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242FD036" w14:textId="77777777" w:rsidR="000F19AE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595369ED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0F19AE" w:rsidRPr="0042706A" w14:paraId="2246A46C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 w:val="restart"/>
                  <w:vAlign w:val="center"/>
                </w:tcPr>
                <w:p w14:paraId="3BE5B112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75C6CB4A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6671C839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84" w:type="dxa"/>
                  <w:vAlign w:val="center"/>
                </w:tcPr>
                <w:p w14:paraId="361B13BD" w14:textId="47EDCE19" w:rsidR="000F19AE" w:rsidRPr="0042706A" w:rsidRDefault="00B1799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187" w:type="dxa"/>
                  <w:vAlign w:val="center"/>
                </w:tcPr>
                <w:p w14:paraId="47D11C1E" w14:textId="0B709CDD" w:rsidR="000F19AE" w:rsidRPr="0042706A" w:rsidRDefault="0039325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6</w:t>
                  </w:r>
                </w:p>
              </w:tc>
              <w:tc>
                <w:tcPr>
                  <w:tcW w:w="1025" w:type="dxa"/>
                  <w:vAlign w:val="center"/>
                </w:tcPr>
                <w:p w14:paraId="3C30784D" w14:textId="40805E1B" w:rsidR="000F19AE" w:rsidRPr="0042706A" w:rsidRDefault="0039325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14:paraId="2A83EDCD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50894B7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0B1E79A3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2B2D10BF" w14:textId="1B298078" w:rsidR="000F19AE" w:rsidRPr="0042706A" w:rsidRDefault="00B1799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FE45F7">
                    <w:rPr>
                      <w:rFonts w:ascii="Arial" w:hAnsi="Arial" w:cs="Arial"/>
                      <w:sz w:val="18"/>
                      <w:szCs w:val="20"/>
                    </w:rPr>
                    <w:t>HR Support</w:t>
                  </w:r>
                </w:p>
              </w:tc>
              <w:tc>
                <w:tcPr>
                  <w:tcW w:w="1187" w:type="dxa"/>
                  <w:vAlign w:val="center"/>
                </w:tcPr>
                <w:p w14:paraId="7AE84181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3B25F510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3A3742C0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C43C551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653E2FEE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1DC1BC9E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2C6DB63E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07F52EE3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64145D14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004B648A" w14:textId="77777777" w:rsidTr="00624F2C">
              <w:trPr>
                <w:cantSplit/>
                <w:trHeight w:val="270"/>
              </w:trPr>
              <w:tc>
                <w:tcPr>
                  <w:tcW w:w="1498" w:type="dxa"/>
                  <w:vMerge w:val="restart"/>
                  <w:vAlign w:val="center"/>
                </w:tcPr>
                <w:p w14:paraId="4EF5BAB2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44082BAF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0880BD6E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84" w:type="dxa"/>
                  <w:vAlign w:val="center"/>
                </w:tcPr>
                <w:p w14:paraId="4DEFEB2B" w14:textId="76262CD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187" w:type="dxa"/>
                  <w:vAlign w:val="center"/>
                </w:tcPr>
                <w:p w14:paraId="081DB208" w14:textId="7A3E73A4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7</w:t>
                  </w:r>
                </w:p>
              </w:tc>
              <w:tc>
                <w:tcPr>
                  <w:tcW w:w="1025" w:type="dxa"/>
                  <w:vAlign w:val="center"/>
                </w:tcPr>
                <w:p w14:paraId="76439579" w14:textId="17A7169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14:paraId="19CA487B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487FF3B3" w14:textId="77777777" w:rsidTr="00624F2C">
              <w:trPr>
                <w:cantSplit/>
                <w:trHeight w:val="275"/>
              </w:trPr>
              <w:tc>
                <w:tcPr>
                  <w:tcW w:w="1498" w:type="dxa"/>
                  <w:vMerge/>
                  <w:vAlign w:val="center"/>
                </w:tcPr>
                <w:p w14:paraId="675CAB0B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691AA594" w14:textId="45F3A664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FE45F7">
                    <w:rPr>
                      <w:rFonts w:ascii="Arial" w:hAnsi="Arial" w:cs="Arial"/>
                      <w:sz w:val="18"/>
                      <w:szCs w:val="20"/>
                    </w:rPr>
                    <w:t>HR Support</w:t>
                  </w:r>
                </w:p>
              </w:tc>
              <w:tc>
                <w:tcPr>
                  <w:tcW w:w="1187" w:type="dxa"/>
                  <w:vAlign w:val="center"/>
                </w:tcPr>
                <w:p w14:paraId="3E4F0C29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79926239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7FCF2308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78729C0F" w14:textId="77777777" w:rsidTr="00624F2C">
              <w:trPr>
                <w:cantSplit/>
                <w:trHeight w:val="190"/>
              </w:trPr>
              <w:tc>
                <w:tcPr>
                  <w:tcW w:w="1498" w:type="dxa"/>
                  <w:vMerge/>
                  <w:vAlign w:val="center"/>
                </w:tcPr>
                <w:p w14:paraId="6FB4F55D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0C35DABD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09153225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0D3172BC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3D0B601A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7F61B02E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 w:val="restart"/>
                  <w:vAlign w:val="center"/>
                </w:tcPr>
                <w:p w14:paraId="5FD9EAC0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460FB8F7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6437C72D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84" w:type="dxa"/>
                  <w:vAlign w:val="center"/>
                </w:tcPr>
                <w:p w14:paraId="4AE0F552" w14:textId="4DA86744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187" w:type="dxa"/>
                  <w:vAlign w:val="center"/>
                </w:tcPr>
                <w:p w14:paraId="33301AD0" w14:textId="48E764F8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25" w:type="dxa"/>
                  <w:vAlign w:val="center"/>
                </w:tcPr>
                <w:p w14:paraId="5781771A" w14:textId="001A5E19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14:paraId="1CC2FC9C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4D912D03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61B0C7CD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55EDDD50" w14:textId="2F431675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FE45F7">
                    <w:rPr>
                      <w:rFonts w:ascii="Arial" w:hAnsi="Arial" w:cs="Arial"/>
                      <w:sz w:val="18"/>
                      <w:szCs w:val="20"/>
                    </w:rPr>
                    <w:t>HR Support</w:t>
                  </w:r>
                </w:p>
              </w:tc>
              <w:tc>
                <w:tcPr>
                  <w:tcW w:w="1187" w:type="dxa"/>
                  <w:vAlign w:val="center"/>
                </w:tcPr>
                <w:p w14:paraId="215017BD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18AB60B0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01A90E2B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71E6B81A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55789811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0E6EB087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4776D12E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3443BD02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25B6D3C3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57C44141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 w:val="restart"/>
                  <w:vAlign w:val="center"/>
                </w:tcPr>
                <w:p w14:paraId="3B31BC99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7E1D1CDC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3DE9179D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84" w:type="dxa"/>
                  <w:vAlign w:val="center"/>
                </w:tcPr>
                <w:p w14:paraId="323BA6E5" w14:textId="17A8BC1C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187" w:type="dxa"/>
                  <w:vAlign w:val="center"/>
                </w:tcPr>
                <w:p w14:paraId="357E7642" w14:textId="70196AD0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9</w:t>
                  </w:r>
                </w:p>
              </w:tc>
              <w:tc>
                <w:tcPr>
                  <w:tcW w:w="1025" w:type="dxa"/>
                  <w:vAlign w:val="center"/>
                </w:tcPr>
                <w:p w14:paraId="4F8B9E5D" w14:textId="44DF7D76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14:paraId="3A472E34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774F9FFD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1F083594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18FC35E0" w14:textId="3BC14EF6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FE45F7">
                    <w:rPr>
                      <w:rFonts w:ascii="Arial" w:hAnsi="Arial" w:cs="Arial"/>
                      <w:sz w:val="18"/>
                      <w:szCs w:val="20"/>
                    </w:rPr>
                    <w:t>HR Support</w:t>
                  </w:r>
                </w:p>
              </w:tc>
              <w:tc>
                <w:tcPr>
                  <w:tcW w:w="1187" w:type="dxa"/>
                  <w:vAlign w:val="center"/>
                </w:tcPr>
                <w:p w14:paraId="1EAB9450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376594E8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4F0E6BEF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35EB47E0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44B9A9E4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21B768C5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143B1859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3A21CC73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3DAD2182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0D22F4E4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 w:val="restart"/>
                  <w:vAlign w:val="center"/>
                </w:tcPr>
                <w:p w14:paraId="1E313970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61754817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6B5B825B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84" w:type="dxa"/>
                  <w:vAlign w:val="center"/>
                </w:tcPr>
                <w:p w14:paraId="30A4BB65" w14:textId="32BD4675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187" w:type="dxa"/>
                  <w:vAlign w:val="center"/>
                </w:tcPr>
                <w:p w14:paraId="3AB5DF8B" w14:textId="6347471F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10</w:t>
                  </w:r>
                </w:p>
              </w:tc>
              <w:tc>
                <w:tcPr>
                  <w:tcW w:w="1025" w:type="dxa"/>
                  <w:vAlign w:val="center"/>
                </w:tcPr>
                <w:p w14:paraId="6E4DA6C5" w14:textId="4CDCFD3A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14:paraId="3403B426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7B580A2B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11199590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1D8B7AC6" w14:textId="01FEFFA6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FE45F7">
                    <w:rPr>
                      <w:rFonts w:ascii="Arial" w:hAnsi="Arial" w:cs="Arial"/>
                      <w:sz w:val="18"/>
                      <w:szCs w:val="20"/>
                    </w:rPr>
                    <w:t>HR Support</w:t>
                  </w:r>
                </w:p>
              </w:tc>
              <w:tc>
                <w:tcPr>
                  <w:tcW w:w="1187" w:type="dxa"/>
                  <w:vAlign w:val="center"/>
                </w:tcPr>
                <w:p w14:paraId="0AF1C005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77603B3B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41CD4836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3DEA741A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7B8B098E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1FFA8932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696DF956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3B033E98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06852BB5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6B73D479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 w:val="restart"/>
                  <w:vAlign w:val="center"/>
                </w:tcPr>
                <w:p w14:paraId="6674EFDF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2F232377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721463D2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84" w:type="dxa"/>
                  <w:vAlign w:val="center"/>
                </w:tcPr>
                <w:p w14:paraId="13465618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0C61924A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1635E3DF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 w:val="restart"/>
                  <w:vAlign w:val="center"/>
                </w:tcPr>
                <w:p w14:paraId="2C73A453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02CD99CF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55AB1B5E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2045D744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326017AE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2B794F18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67DC203C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20419BEC" w14:textId="77777777" w:rsidTr="00624F2C">
              <w:trPr>
                <w:cantSplit/>
                <w:trHeight w:val="282"/>
              </w:trPr>
              <w:tc>
                <w:tcPr>
                  <w:tcW w:w="1498" w:type="dxa"/>
                  <w:vMerge/>
                  <w:vAlign w:val="center"/>
                </w:tcPr>
                <w:p w14:paraId="24923EEB" w14:textId="77777777" w:rsidR="00624F2C" w:rsidRPr="0042706A" w:rsidRDefault="00624F2C" w:rsidP="00624F2C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84" w:type="dxa"/>
                  <w:vAlign w:val="center"/>
                </w:tcPr>
                <w:p w14:paraId="19847100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187" w:type="dxa"/>
                  <w:vAlign w:val="center"/>
                </w:tcPr>
                <w:p w14:paraId="08EFDD40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5" w:type="dxa"/>
                  <w:vAlign w:val="center"/>
                </w:tcPr>
                <w:p w14:paraId="7507A854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4" w:type="dxa"/>
                  <w:vMerge/>
                  <w:vAlign w:val="center"/>
                </w:tcPr>
                <w:p w14:paraId="41D194AE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624F2C" w:rsidRPr="0042706A" w14:paraId="316E7FAD" w14:textId="77777777" w:rsidTr="00624F2C">
              <w:trPr>
                <w:cantSplit/>
                <w:trHeight w:val="665"/>
              </w:trPr>
              <w:tc>
                <w:tcPr>
                  <w:tcW w:w="6769" w:type="dxa"/>
                  <w:gridSpan w:val="3"/>
                  <w:vAlign w:val="center"/>
                </w:tcPr>
                <w:p w14:paraId="100775DE" w14:textId="77777777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TOPLAM (</w:t>
                  </w:r>
                  <w:proofErr w:type="gram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TOTAL)   </w:t>
                  </w:r>
                  <w:proofErr w:type="gram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29" w:type="dxa"/>
                  <w:gridSpan w:val="2"/>
                  <w:vAlign w:val="center"/>
                </w:tcPr>
                <w:p w14:paraId="094183EB" w14:textId="6796C5A4" w:rsidR="00624F2C" w:rsidRPr="0042706A" w:rsidRDefault="00624F2C" w:rsidP="00624F2C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7724D740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5B62B66C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4FD36F5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1323A29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EEDF2C2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98701B3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B59085F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71A2DDE7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027EC5E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6A398F4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2D2FBB6F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B364F4B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D8CAC0B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  <w:tr w:rsidR="000F19AE" w:rsidRPr="00AC5892" w14:paraId="33C4B50D" w14:textId="77777777" w:rsidTr="000F19AE">
        <w:trPr>
          <w:trHeight w:val="6782"/>
        </w:trPr>
        <w:tc>
          <w:tcPr>
            <w:tcW w:w="9024" w:type="dxa"/>
          </w:tcPr>
          <w:p w14:paraId="7B00FCCA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FEED7BA" w14:textId="69BCFD9A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282991161"/>
                <w:placeholder>
                  <w:docPart w:val="A29AACD47F9E4181A631955BA2811651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917326161"/>
                <w:placeholder>
                  <w:docPart w:val="68B8A235CD304273BA7BFC073E7AE8EA"/>
                </w:placeholder>
                <w:date w:fullDate="2025-08-2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22.08.2025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38D6EEA3" w14:textId="348186DA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318880787"/>
                <w:placeholder>
                  <w:docPart w:val="4325D18460344820AD1C2DE13E181880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23723885"/>
                <w:placeholder>
                  <w:docPart w:val="0801608DEA7245318DF3D0BD8C2DF3EF"/>
                </w:placeholder>
                <w:date w:fullDate="2025-08-2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22.08.2025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288DA4A1" w14:textId="001A4C45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679616465"/>
                <w:placeholder>
                  <w:docPart w:val="A1A8A7F9D63E4EFD8016DB595913B7B1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349144353"/>
                <w:placeholder>
                  <w:docPart w:val="AA1396AEA36841F68C1F58A96E656D53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5CF17DEB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0F19AE" w:rsidRPr="0042706A" w14:paraId="4ED6A1BB" w14:textId="77777777" w:rsidTr="00C12BD9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37787A83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2400BAC6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4B0A06D6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5AB50F77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6F1F2C42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19F1CCA0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6C43D849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01CD5146" w14:textId="77777777" w:rsidR="000F19AE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3CB39B82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161A318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29BAAA89" w14:textId="77777777" w:rsidR="000F19AE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792D02F0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0F19AE" w:rsidRPr="0042706A" w14:paraId="22CE3229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B07562E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0381F4FC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2BA02BF5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AC329A0" w14:textId="2A91FEA3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IK Destek </w:t>
                  </w:r>
                </w:p>
              </w:tc>
              <w:tc>
                <w:tcPr>
                  <w:tcW w:w="1021" w:type="dxa"/>
                  <w:vAlign w:val="center"/>
                </w:tcPr>
                <w:p w14:paraId="6C20ADDF" w14:textId="10BDF42C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11</w:t>
                  </w:r>
                </w:p>
              </w:tc>
              <w:tc>
                <w:tcPr>
                  <w:tcW w:w="1027" w:type="dxa"/>
                  <w:vAlign w:val="center"/>
                </w:tcPr>
                <w:p w14:paraId="3CBB408B" w14:textId="7BDE9D00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6A7EA23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EA1F69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B6702AB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9DE47AB" w14:textId="7FE15EB1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HR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Support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7F703406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E88C045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F44D4BC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648A64DE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67D7425" w14:textId="77777777" w:rsidR="000F19AE" w:rsidRPr="0042706A" w:rsidRDefault="000F19AE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5DD63F8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950E13C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EDD80DA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2A52508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4329FCAB" w14:textId="77777777" w:rsidTr="00C12BD9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2C4C84FF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0E96F724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5093E503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54C58220" w14:textId="0D1D70F8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İdari Görevler</w:t>
                  </w:r>
                </w:p>
              </w:tc>
              <w:tc>
                <w:tcPr>
                  <w:tcW w:w="1021" w:type="dxa"/>
                  <w:vAlign w:val="center"/>
                </w:tcPr>
                <w:p w14:paraId="381DDDE4" w14:textId="3EA19F83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12</w:t>
                  </w:r>
                </w:p>
              </w:tc>
              <w:tc>
                <w:tcPr>
                  <w:tcW w:w="1027" w:type="dxa"/>
                  <w:vAlign w:val="center"/>
                </w:tcPr>
                <w:p w14:paraId="6CD64C9E" w14:textId="2639F25A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4462C9A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B1E96B4" w14:textId="77777777" w:rsidTr="00C12BD9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3CCEF52D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AA09D01" w14:textId="3FE13E58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HR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Administrative</w:t>
                  </w:r>
                  <w:proofErr w:type="spellEnd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Tasks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2EB43184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1DC5BFC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DC1B3E2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BEBD4BB" w14:textId="77777777" w:rsidTr="00C12BD9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3F885AAC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D0B45CF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482016B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A7D6360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75A3D3A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76BF052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14CCAAB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2A07FFED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0FF2000A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51F84A69" w14:textId="75C12F91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Veri Girişi ve Dosyalama</w:t>
                  </w:r>
                </w:p>
              </w:tc>
              <w:tc>
                <w:tcPr>
                  <w:tcW w:w="1021" w:type="dxa"/>
                  <w:vAlign w:val="center"/>
                </w:tcPr>
                <w:p w14:paraId="3D4B82A0" w14:textId="65D711C4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13</w:t>
                  </w:r>
                </w:p>
              </w:tc>
              <w:tc>
                <w:tcPr>
                  <w:tcW w:w="1027" w:type="dxa"/>
                  <w:vAlign w:val="center"/>
                </w:tcPr>
                <w:p w14:paraId="14DEFDDB" w14:textId="18132929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9BD8A35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FF4F63C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2EF1DD4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A583604" w14:textId="34697D51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Data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Entry</w:t>
                  </w:r>
                  <w:proofErr w:type="spellEnd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 and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Filing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651D15C9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7D9B429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5E15133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20913AD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3971411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5E9B9D4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28AB1D6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DD544F1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9C2C876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1D5D4CF7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E8A6FF7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1FF6433B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457DE282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9677849" w14:textId="629D2043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Bilgilendirme</w:t>
                  </w:r>
                </w:p>
              </w:tc>
              <w:tc>
                <w:tcPr>
                  <w:tcW w:w="1021" w:type="dxa"/>
                  <w:vAlign w:val="center"/>
                </w:tcPr>
                <w:p w14:paraId="617E40F0" w14:textId="2A5E6481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14</w:t>
                  </w:r>
                </w:p>
              </w:tc>
              <w:tc>
                <w:tcPr>
                  <w:tcW w:w="1027" w:type="dxa"/>
                  <w:vAlign w:val="center"/>
                </w:tcPr>
                <w:p w14:paraId="438E2EC6" w14:textId="321EC1CB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0A537DF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540BFA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F5E693D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3F803E8" w14:textId="5D154E80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HR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Briefing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5CBA9E57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E595F3F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5A7E674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D7A1C71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004C5B4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42215D09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4FB0986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DA918B1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B253549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E6C4322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0A1FC9C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3164B32E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7F3AC2A0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C4968F1" w14:textId="0B135E21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Raporlama ve Belgeleme</w:t>
                  </w:r>
                </w:p>
              </w:tc>
              <w:tc>
                <w:tcPr>
                  <w:tcW w:w="1021" w:type="dxa"/>
                  <w:vAlign w:val="center"/>
                </w:tcPr>
                <w:p w14:paraId="774B9FEB" w14:textId="4CBCA3A4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15</w:t>
                  </w:r>
                </w:p>
              </w:tc>
              <w:tc>
                <w:tcPr>
                  <w:tcW w:w="1027" w:type="dxa"/>
                  <w:vAlign w:val="center"/>
                </w:tcPr>
                <w:p w14:paraId="2B42E752" w14:textId="60FD4F8D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0B0EC76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18E0AAE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A584823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7D47049" w14:textId="3A64D66E" w:rsidR="000F19AE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Reporting</w:t>
                  </w:r>
                  <w:proofErr w:type="spellEnd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and</w:t>
                  </w:r>
                  <w:proofErr w:type="spellEnd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Documentation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1BE466E1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44B8EB8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1AEFF8A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FF22E2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13C7BDF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868EF80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B90B5E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1F5F762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420232D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648453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8E10F25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3D0EBFDB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79E2FDFC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1436AD0D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09992FC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EA8770E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FEC460D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7552A05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D93A5A0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4459468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C5B5D35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81384CF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FDAC8C6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41A008C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939F6B5" w14:textId="77777777" w:rsidR="000F19AE" w:rsidRPr="0042706A" w:rsidRDefault="000F19AE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FBA3F04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7105E50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9FEDF15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1C0EF0F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2D2BB619" w14:textId="77777777" w:rsidTr="00C12BD9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337CF369" w14:textId="77777777" w:rsidR="000F19AE" w:rsidRPr="0042706A" w:rsidRDefault="000F19AE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TOPLAM (</w:t>
                  </w:r>
                  <w:proofErr w:type="gram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TOTAL)   </w:t>
                  </w:r>
                  <w:proofErr w:type="gram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B92E36D" w14:textId="209CA26C" w:rsidR="000F19AE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00F5AD56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C075DF5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1AC762A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03E1FE0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A59762A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5172665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428993A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048B2A2E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9DDCD99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D254AD5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1AB4CEEF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25735C8D" w14:textId="77777777" w:rsidR="000F19AE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5B249C4" w14:textId="77777777" w:rsidR="000F19AE" w:rsidRPr="00AC5892" w:rsidRDefault="000F19AE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  <w:tr w:rsidR="009F2EF6" w:rsidRPr="00AC5892" w14:paraId="49176912" w14:textId="77777777" w:rsidTr="000F19AE">
        <w:trPr>
          <w:trHeight w:val="6782"/>
        </w:trPr>
        <w:tc>
          <w:tcPr>
            <w:tcW w:w="9024" w:type="dxa"/>
          </w:tcPr>
          <w:p w14:paraId="0539687F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66A75C1" w14:textId="27F605BD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270074661"/>
                <w:placeholder>
                  <w:docPart w:val="65A414202EE74C9A9B4AE425F8A45242"/>
                </w:placeholder>
                <w:date w:fullDate="2025-08-2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243691122"/>
                <w:placeholder>
                  <w:docPart w:val="7703AA3DFA3240F0805C4C7BB24775AE"/>
                </w:placeholder>
                <w:date w:fullDate="2025-08-29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29.08.2025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3D3427A2" w14:textId="01A5D7FC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904536450"/>
                <w:placeholder>
                  <w:docPart w:val="44BC25CEFE4F49F49E8B730BEB2D8D42"/>
                </w:placeholder>
                <w:date w:fullDate="2025-08-2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65960635"/>
                <w:placeholder>
                  <w:docPart w:val="F9FDA9DEF8CF4942BADDCF8A41E95890"/>
                </w:placeholder>
                <w:date w:fullDate="2025-08-29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29.08.2025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14E14660" w14:textId="207E32D5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16730926"/>
                <w:placeholder>
                  <w:docPart w:val="FAA2FE2CCA914D4C97CD1C336A4265C6"/>
                </w:placeholder>
                <w:date w:fullDate="2025-08-2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622196440"/>
                <w:placeholder>
                  <w:docPart w:val="23A4B417D47340799D8488B2C651A933"/>
                </w:placeholder>
                <w:date w:fullDate="2025-08-29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29.08.2025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21558028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9F2EF6" w:rsidRPr="0042706A" w14:paraId="2EBF2A4F" w14:textId="77777777" w:rsidTr="00C12BD9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6822499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066EBFAA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61BB9600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74767582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7F86F190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76EE0C88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2563BAE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7E066012" w14:textId="77777777" w:rsidR="009F2EF6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55A0942A" w14:textId="77777777" w:rsidR="00462315" w:rsidRPr="0042706A" w:rsidRDefault="00462315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0C60F26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7E3FA5B7" w14:textId="77777777" w:rsidR="009F2EF6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6AC550F1" w14:textId="77777777" w:rsidR="00462315" w:rsidRPr="0042706A" w:rsidRDefault="00462315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9F2EF6" w:rsidRPr="0042706A" w14:paraId="5458C506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6C6DCCE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4611CF4F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344AE8EF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8D6ED7E" w14:textId="3D80293A" w:rsidR="009F2EF6" w:rsidRPr="0042706A" w:rsidRDefault="00D4370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IK Destek</w:t>
                  </w:r>
                </w:p>
              </w:tc>
              <w:tc>
                <w:tcPr>
                  <w:tcW w:w="1021" w:type="dxa"/>
                  <w:vAlign w:val="center"/>
                </w:tcPr>
                <w:p w14:paraId="2861DE5B" w14:textId="184BCEE9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16</w:t>
                  </w:r>
                </w:p>
              </w:tc>
              <w:tc>
                <w:tcPr>
                  <w:tcW w:w="1027" w:type="dxa"/>
                  <w:vAlign w:val="center"/>
                </w:tcPr>
                <w:p w14:paraId="4D9C0BE5" w14:textId="3F6FD994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6812AE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56A2596E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C8B6BFE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BBACFEE" w14:textId="4E038731" w:rsidR="009F2EF6" w:rsidRPr="0042706A" w:rsidRDefault="00E02DD4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HR </w:t>
                  </w:r>
                  <w:proofErr w:type="spellStart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Support</w:t>
                  </w:r>
                  <w:proofErr w:type="spellEnd"/>
                  <w:r w:rsidRPr="00E02DD4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 xml:space="preserve"> </w:t>
                  </w:r>
                </w:p>
              </w:tc>
              <w:tc>
                <w:tcPr>
                  <w:tcW w:w="1021" w:type="dxa"/>
                  <w:vAlign w:val="center"/>
                </w:tcPr>
                <w:p w14:paraId="08C7C39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2A7416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586276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F6B4B6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D4DC7F3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BFC79D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FDAE84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C0E987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6FC7D9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3A7FFE0" w14:textId="77777777" w:rsidTr="00C12BD9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52384259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53563675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2D741673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598DFB7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6F5CFB7" w14:textId="4C15DC48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17</w:t>
                  </w:r>
                </w:p>
              </w:tc>
              <w:tc>
                <w:tcPr>
                  <w:tcW w:w="1027" w:type="dxa"/>
                  <w:vAlign w:val="center"/>
                </w:tcPr>
                <w:p w14:paraId="0F2E6923" w14:textId="40FAD6C3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2842C6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73D435A" w14:textId="77777777" w:rsidTr="00C12BD9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7F0FFE6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39FB7F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160829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E7E1C1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70789C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7288016" w14:textId="77777777" w:rsidTr="00C12BD9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444DA60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1E7BF5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2A5955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560531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B5FD98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14B1106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7C68B62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56DDFBB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1D0DFEB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3CF1492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F916B57" w14:textId="7C9BF842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18</w:t>
                  </w:r>
                </w:p>
              </w:tc>
              <w:tc>
                <w:tcPr>
                  <w:tcW w:w="1027" w:type="dxa"/>
                  <w:vAlign w:val="center"/>
                </w:tcPr>
                <w:p w14:paraId="58CFA539" w14:textId="720DC211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102538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22C792B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7D8E8BF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765D1D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830C31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1B9C90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F6148A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13ED1BD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F31634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4BB646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4079EA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35F5C3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C609B9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9EBB43B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2013B98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5457FA7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4E31065E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49CE1B2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2F40980" w14:textId="5C180A79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19</w:t>
                  </w:r>
                </w:p>
              </w:tc>
              <w:tc>
                <w:tcPr>
                  <w:tcW w:w="1027" w:type="dxa"/>
                  <w:vAlign w:val="center"/>
                </w:tcPr>
                <w:p w14:paraId="671D29AC" w14:textId="14DAEE1B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64D491D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42B107E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26E0E1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31EFC8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6CA397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70C023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2BEFE3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AC01239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324986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DF8619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C4CF7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557305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CE6510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5AEC811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587FEE2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3D49E66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571940D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7ED8FA6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50C19A3" w14:textId="17B615D2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20</w:t>
                  </w:r>
                </w:p>
              </w:tc>
              <w:tc>
                <w:tcPr>
                  <w:tcW w:w="1027" w:type="dxa"/>
                  <w:vAlign w:val="center"/>
                </w:tcPr>
                <w:p w14:paraId="1C406DBD" w14:textId="2DED32E3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6EBEB83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118946C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D3DE7C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AF2831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49B8DC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E9ADA4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5B44DC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F9E3D7D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702D7D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320110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03A07E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D4E9C0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BC5D58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1F65A3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24A9D85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22DCC1FE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0A0AFEF3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2E3634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865759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75BE11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AD6152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E95CEB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2EF38F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E69E8F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01A7E1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364BBC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A83D52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DE9C65B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427A171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4F691B8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E52F69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FCA0CA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554B67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68B9F8F" w14:textId="77777777" w:rsidTr="00C12BD9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4C6B6EF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TOPLAM (</w:t>
                  </w:r>
                  <w:proofErr w:type="gram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TOTAL)   </w:t>
                  </w:r>
                  <w:proofErr w:type="gram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08C043E" w14:textId="60F5226E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5574ED0A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01B68C67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334F0E2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109E10D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30B7D1F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ACC0074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F3A3517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71369C1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ECCE602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25A0ACDA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2013DDAC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52BC4FC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B30C58B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2226AFE2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</w:p>
    <w:p w14:paraId="41362A7F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9F2EF6" w:rsidRPr="00AC5892" w14:paraId="4C2CC917" w14:textId="77777777" w:rsidTr="00C12BD9">
        <w:trPr>
          <w:trHeight w:val="6782"/>
        </w:trPr>
        <w:tc>
          <w:tcPr>
            <w:tcW w:w="9853" w:type="dxa"/>
          </w:tcPr>
          <w:p w14:paraId="56092938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87F3671" w14:textId="477F15ED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741241631"/>
                <w:placeholder>
                  <w:docPart w:val="29833C44522942F59D042CEBEE970640"/>
                </w:placeholder>
                <w:date w:fullDate="2025-09-0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629467204"/>
                <w:placeholder>
                  <w:docPart w:val="93054CE0D9754398A735929CE6AB2FDB"/>
                </w:placeholder>
                <w:date w:fullDate="2025-09-0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5.09.2025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03585283" w14:textId="03285F53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840033257"/>
                <w:placeholder>
                  <w:docPart w:val="205F0F9A54604E63A33D91698F38A596"/>
                </w:placeholder>
                <w:date w:fullDate="2025-09-0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973177860"/>
                <w:placeholder>
                  <w:docPart w:val="5E444D44287E44F2AD7EE2E4B730B303"/>
                </w:placeholder>
                <w:date w:fullDate="2025-09-0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5.09.2025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6E622DAD" w14:textId="3B1734B5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45840121"/>
                <w:placeholder>
                  <w:docPart w:val="56BBD724A4BA4F878EAE0E7AB52F8958"/>
                </w:placeholder>
                <w:date w:fullDate="2025-09-0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726185871"/>
                <w:placeholder>
                  <w:docPart w:val="3CD4DD6EA1F342D8BB1FE29016A9F459"/>
                </w:placeholder>
                <w:date w:fullDate="2025-09-0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5.09.2025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477F27A1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9F2EF6" w:rsidRPr="0042706A" w14:paraId="525F3A8F" w14:textId="77777777" w:rsidTr="00C12BD9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742026F9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10841658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3659F96C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34C27AB4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23EA1665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6669F3B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09B770D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5D71059A" w14:textId="77777777" w:rsidR="009F2EF6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53F0DDCE" w14:textId="77777777" w:rsidR="00462315" w:rsidRPr="0042706A" w:rsidRDefault="00462315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A7A012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158AFC6D" w14:textId="77777777" w:rsidR="009F2EF6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1002B179" w14:textId="77777777" w:rsidR="00462315" w:rsidRPr="0042706A" w:rsidRDefault="00462315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9F2EF6" w:rsidRPr="0042706A" w14:paraId="442C8A2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2A56645B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4F54B9D2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00698110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A88F92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3CA81A5" w14:textId="37E21CEC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21</w:t>
                  </w:r>
                </w:p>
              </w:tc>
              <w:tc>
                <w:tcPr>
                  <w:tcW w:w="1027" w:type="dxa"/>
                  <w:vAlign w:val="center"/>
                </w:tcPr>
                <w:p w14:paraId="2ADC5535" w14:textId="3E538C0D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61BDA9E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D206CCF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BBC64E3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577423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B3310A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11332D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890FC0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262C57F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FFB1A36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F2981B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6629D0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02E006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FD390B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AA9BF73" w14:textId="77777777" w:rsidTr="00C12BD9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623F61E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349B4FF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4558161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5F545C4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263F2AB" w14:textId="53CBD531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22</w:t>
                  </w:r>
                </w:p>
              </w:tc>
              <w:tc>
                <w:tcPr>
                  <w:tcW w:w="1027" w:type="dxa"/>
                  <w:vAlign w:val="center"/>
                </w:tcPr>
                <w:p w14:paraId="0F6167C9" w14:textId="2630ABEF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26D73F7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BA9F9D3" w14:textId="77777777" w:rsidTr="00C12BD9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4D2259BF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9D9CC5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3817BF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97DF32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FE5BDA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AF2C35B" w14:textId="77777777" w:rsidTr="00C12BD9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32E1F031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0C847C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E76EED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3B6965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EB32DD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93AF085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E3D7EF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283D460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51B3D155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7A72877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6C3B50D" w14:textId="2203FB26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23</w:t>
                  </w:r>
                </w:p>
              </w:tc>
              <w:tc>
                <w:tcPr>
                  <w:tcW w:w="1027" w:type="dxa"/>
                  <w:vAlign w:val="center"/>
                </w:tcPr>
                <w:p w14:paraId="6D057EE0" w14:textId="3440C82A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6E1385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413DC1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529D76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139C0B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FA32A1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1916BC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2E05B1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09ADCB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8EE8079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0C364F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3045A3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906336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DEE78B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128B38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011AA6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30C2F00F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41804398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70ADF76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CF84A49" w14:textId="1B356627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24</w:t>
                  </w:r>
                </w:p>
              </w:tc>
              <w:tc>
                <w:tcPr>
                  <w:tcW w:w="1027" w:type="dxa"/>
                  <w:vAlign w:val="center"/>
                </w:tcPr>
                <w:p w14:paraId="3C46AAB6" w14:textId="344BD304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E0FD9E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8514DA3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17B9503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D10679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961C02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6146A0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834B00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3FCBE02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21C4B4C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281575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701397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066A4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2286D7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B5C5B4B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21220A8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0C7B7CE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7873D31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E76A93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94560D7" w14:textId="15321B71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25</w:t>
                  </w:r>
                </w:p>
              </w:tc>
              <w:tc>
                <w:tcPr>
                  <w:tcW w:w="1027" w:type="dxa"/>
                  <w:vAlign w:val="center"/>
                </w:tcPr>
                <w:p w14:paraId="75A1001A" w14:textId="5BEB1F89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C8DEA2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7338591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1271B8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4579DE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0515F9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CCBFD7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8C6A1A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8D88CCD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E97CA9E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044D90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C47B6C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63B5E6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EA0C5F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2A0C14A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69E3AAF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2F3E3DD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01D73B19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902E75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F7152A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97D29B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51B6F34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FF27381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C241870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FCA518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FA6CE3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D42A8F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159DFF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52A61B2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345F51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DD8CD1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1410C1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7793D7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139101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524CEFD6" w14:textId="77777777" w:rsidTr="00C12BD9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75F2DDB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TOPLAM (</w:t>
                  </w:r>
                  <w:proofErr w:type="gram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TOTAL)   </w:t>
                  </w:r>
                  <w:proofErr w:type="gram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0131105A" w14:textId="500B851B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6C99C5D9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2480AB8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0D01C79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AE10973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36346329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2CCEDCB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ACB4CAD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4497113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083B2C7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76E6411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1101CFF9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D94373C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A17BFFB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6D2B4714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</w:p>
    <w:p w14:paraId="3052AE4C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9F2EF6" w:rsidRPr="00AC5892" w14:paraId="571B8670" w14:textId="77777777" w:rsidTr="00C12BD9">
        <w:trPr>
          <w:trHeight w:val="6782"/>
        </w:trPr>
        <w:tc>
          <w:tcPr>
            <w:tcW w:w="9853" w:type="dxa"/>
          </w:tcPr>
          <w:p w14:paraId="6EF55FF7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66F7613" w14:textId="51E6DA34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59500532"/>
                <w:placeholder>
                  <w:docPart w:val="CB1EFD74645A4106B7D00D3B2342D073"/>
                </w:placeholder>
                <w:date w:fullDate="2025-09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210030043"/>
                <w:placeholder>
                  <w:docPart w:val="96F122814CCA44B6A96580B89F28A944"/>
                </w:placeholder>
                <w:date w:fullDate="2025-09-1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12.09.2025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0D118DBF" w14:textId="0FF9C0AD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4529046"/>
                <w:placeholder>
                  <w:docPart w:val="B073D25E68F54A6E8B519A21EF8EDE3F"/>
                </w:placeholder>
                <w:date w:fullDate="2025-09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752392660"/>
                <w:placeholder>
                  <w:docPart w:val="81B6A6B76BD24B86A40C4DEBEC763216"/>
                </w:placeholder>
                <w:date w:fullDate="2025-09-1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12.09.2025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75779FDE" w14:textId="2111300C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271215278"/>
                <w:placeholder>
                  <w:docPart w:val="0B052B19D5C7467CB5DD035629B9CC90"/>
                </w:placeholder>
                <w:date w:fullDate="2025-09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92090842"/>
                <w:placeholder>
                  <w:docPart w:val="FD15A27229F3419AA853766A51D3417E"/>
                </w:placeholder>
                <w:date w:fullDate="2025-09-1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50B9B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12.09.2025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093CEC6E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9F2EF6" w:rsidRPr="0042706A" w14:paraId="73D31960" w14:textId="77777777" w:rsidTr="00C12BD9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0146F748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1A8924EE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1A5A728A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1AE8E054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72F2BD95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655FF520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2D4BB5C0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4C885A85" w14:textId="77777777" w:rsidR="009F2EF6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26057D01" w14:textId="77777777" w:rsidR="00462315" w:rsidRPr="0042706A" w:rsidRDefault="00462315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3B995D4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059CB621" w14:textId="77777777" w:rsidR="009F2EF6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6803C616" w14:textId="77777777" w:rsidR="00462315" w:rsidRPr="0042706A" w:rsidRDefault="00462315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9F2EF6" w:rsidRPr="0042706A" w14:paraId="26AF1129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4815A7C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7178FC05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496935C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440740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7B0D404" w14:textId="0F4A9E9F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26</w:t>
                  </w:r>
                </w:p>
              </w:tc>
              <w:tc>
                <w:tcPr>
                  <w:tcW w:w="1027" w:type="dxa"/>
                  <w:vAlign w:val="center"/>
                </w:tcPr>
                <w:p w14:paraId="75C26741" w14:textId="253E1505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E00259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269F9DB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5321CAD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E82D6F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C7D8B7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75BFD8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F198E0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3AECD6C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6A32EA2" w14:textId="77777777" w:rsidR="009F2EF6" w:rsidRPr="0042706A" w:rsidRDefault="009F2EF6" w:rsidP="00C12BD9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D40E22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D30E22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762143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8AD840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A8F8109" w14:textId="77777777" w:rsidTr="00C12BD9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340B69A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34E0CEBC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2F67DC70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E807BD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21CE2EA" w14:textId="5EE8C016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27</w:t>
                  </w:r>
                </w:p>
              </w:tc>
              <w:tc>
                <w:tcPr>
                  <w:tcW w:w="1027" w:type="dxa"/>
                  <w:vAlign w:val="center"/>
                </w:tcPr>
                <w:p w14:paraId="093A2119" w14:textId="59B928E5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61479C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6DE52AF" w14:textId="77777777" w:rsidTr="00C12BD9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5E55F848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322BCF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6B855A2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8B9CBA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AC7323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29F6266" w14:textId="77777777" w:rsidTr="00C12BD9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1A16A9D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27F562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A19125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EE0D33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214CA3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8E5BDD4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78EAD8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07A42961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3FD4221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482C9A8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2303202" w14:textId="744B3CE7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28</w:t>
                  </w:r>
                </w:p>
              </w:tc>
              <w:tc>
                <w:tcPr>
                  <w:tcW w:w="1027" w:type="dxa"/>
                  <w:vAlign w:val="center"/>
                </w:tcPr>
                <w:p w14:paraId="3DFB6D30" w14:textId="2F62CF5B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198AB0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2C8BB75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0B02DC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1D91B3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0F6B50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38B740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7F0250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2BDEF22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9CC496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D28BC5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ECE8A8E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4A65CD4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D43F29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580410CA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B8BBD66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7AEDC7E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0F1B88B9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2E58C88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F126433" w14:textId="2C272DE3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29</w:t>
                  </w:r>
                </w:p>
              </w:tc>
              <w:tc>
                <w:tcPr>
                  <w:tcW w:w="1027" w:type="dxa"/>
                  <w:vAlign w:val="center"/>
                </w:tcPr>
                <w:p w14:paraId="1F9ABAFE" w14:textId="7CB99AB1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E045A2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FEE0446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F05082D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F17645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F70333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E69C36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A7970EC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E6D1692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926B2B2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CA2122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09F6AE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ED5597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9D5140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F63DE3F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A07BF52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1643964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39E96522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49D9916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AAD1F20" w14:textId="19A9E189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30</w:t>
                  </w:r>
                </w:p>
              </w:tc>
              <w:tc>
                <w:tcPr>
                  <w:tcW w:w="1027" w:type="dxa"/>
                  <w:vAlign w:val="center"/>
                </w:tcPr>
                <w:p w14:paraId="1E8FD343" w14:textId="777060D3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EA8738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4FE2DD8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552148A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8EAE38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626788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CEA6A0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7F31F23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4617AE5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631B72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C4BF41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8DED9B0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852008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CEB928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46DDD4B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AB47709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084777EE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38D088E7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320DC89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EB94CB6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C0ACE5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BB5B1AB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ED890F7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5CF3694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96D854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9A014B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D47BBC7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3FB682F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2167B60" w14:textId="77777777" w:rsidTr="00C12BD9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53E2EEB" w14:textId="77777777" w:rsidR="009F2EF6" w:rsidRPr="0042706A" w:rsidRDefault="009F2EF6" w:rsidP="00C12BD9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D9AC961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62C908A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6B1D32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EFF4568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5490882" w14:textId="77777777" w:rsidTr="00C12BD9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2387EE7D" w14:textId="77777777" w:rsidR="009F2EF6" w:rsidRPr="0042706A" w:rsidRDefault="009F2EF6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TOPLAM (</w:t>
                  </w:r>
                  <w:proofErr w:type="gram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TOTAL)   </w:t>
                  </w:r>
                  <w:proofErr w:type="gram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30D4F85E" w14:textId="747191A7" w:rsidR="009F2EF6" w:rsidRPr="0042706A" w:rsidRDefault="00450B9B" w:rsidP="00C12BD9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0DD865AE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1C180D4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7781CD5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5F6ECBA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3CE44AC7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D157868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BB8E587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5F4A4B46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036B776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E290D73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57F5B79D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891DCC7" w14:textId="77777777" w:rsidR="009F2EF6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ECF707E" w14:textId="77777777" w:rsidR="009F2EF6" w:rsidRPr="00AC5892" w:rsidRDefault="009F2EF6" w:rsidP="00C12BD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56014968" w14:textId="77777777" w:rsidR="001E726C" w:rsidRDefault="001E726C" w:rsidP="00C43C37">
      <w:pPr>
        <w:rPr>
          <w:rFonts w:ascii="Arial" w:hAnsi="Arial" w:cs="Arial"/>
          <w:sz w:val="20"/>
          <w:szCs w:val="20"/>
          <w:lang w:val="tr-TR"/>
        </w:rPr>
      </w:pPr>
    </w:p>
    <w:p w14:paraId="0A6A0901" w14:textId="77777777" w:rsidR="00462315" w:rsidRDefault="00462315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65BD3B15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145A58E3" w14:textId="2A0A00E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80B65">
              <w:rPr>
                <w:rFonts w:ascii="Arial" w:hAnsi="Arial" w:cs="Arial"/>
                <w:sz w:val="20"/>
                <w:szCs w:val="20"/>
              </w:rPr>
              <w:t>Oryantasyon</w:t>
            </w:r>
            <w:proofErr w:type="spellEnd"/>
          </w:p>
          <w:p w14:paraId="6910BE2D" w14:textId="06CD9058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B65">
              <w:rPr>
                <w:rFonts w:ascii="Arial" w:hAnsi="Arial" w:cs="Arial"/>
                <w:sz w:val="20"/>
                <w:szCs w:val="20"/>
              </w:rPr>
              <w:t>Orientation</w:t>
            </w:r>
          </w:p>
          <w:p w14:paraId="425CA9A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77E53552" w14:textId="671616CB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026E6C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2F3B79D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17BDC1B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7DDA709" w14:textId="77777777" w:rsidTr="00C12BD9">
        <w:trPr>
          <w:trHeight w:val="729"/>
        </w:trPr>
        <w:tc>
          <w:tcPr>
            <w:tcW w:w="7256" w:type="dxa"/>
            <w:vMerge/>
          </w:tcPr>
          <w:p w14:paraId="279077E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6C54F2F8" w14:textId="7104C2C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6E6C">
              <w:rPr>
                <w:rFonts w:ascii="Arial" w:hAnsi="Arial" w:cs="Arial"/>
                <w:sz w:val="20"/>
                <w:szCs w:val="20"/>
              </w:rPr>
              <w:t>04.08.2025</w:t>
            </w:r>
          </w:p>
          <w:p w14:paraId="11F9FF5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EC49D9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139867A5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173838EF" w14:textId="77777777" w:rsidR="002B170D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72EBBBB" w14:textId="77777777" w:rsidR="00F46357" w:rsidRPr="00F46357" w:rsidRDefault="00F46357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DABFB18" w14:textId="6D49235F" w:rsidR="007A72C7" w:rsidRDefault="00F4635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 my orientation day, my supervis</w:t>
            </w:r>
            <w:r w:rsidR="007A72C7">
              <w:rPr>
                <w:rFonts w:ascii="Arial" w:hAnsi="Arial" w:cs="Arial"/>
                <w:sz w:val="20"/>
                <w:szCs w:val="20"/>
              </w:rPr>
              <w:t>or introduced the company’s organizational structure, policies, and</w:t>
            </w:r>
          </w:p>
          <w:p w14:paraId="56E58170" w14:textId="452966A9" w:rsidR="007A72C7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workplace rules. I was shown the office area where I will be working and taken on a tour of the</w:t>
            </w:r>
          </w:p>
          <w:p w14:paraId="1D231F6F" w14:textId="08031EFB" w:rsidR="007A72C7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company to become familiar with different departments and who to contact if I were to run into problems</w:t>
            </w:r>
          </w:p>
          <w:p w14:paraId="65337386" w14:textId="77777777" w:rsidR="007A72C7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depending on which department the problem concerns.</w:t>
            </w:r>
          </w:p>
          <w:p w14:paraId="1B52377A" w14:textId="77777777" w:rsidR="007A72C7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C25573D" w14:textId="5C44C40F" w:rsidR="007A72C7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My supervisor explained the duties I will be handling as an HR intern, such as sending emails, organizing</w:t>
            </w:r>
          </w:p>
          <w:p w14:paraId="23E4348D" w14:textId="327F6B51" w:rsidR="007A72C7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employee files, and overall assisting HR in administrative tasks. I </w:t>
            </w:r>
            <w:r w:rsidR="00C12BD9">
              <w:rPr>
                <w:rFonts w:ascii="Arial" w:hAnsi="Arial" w:cs="Arial"/>
                <w:sz w:val="20"/>
                <w:szCs w:val="20"/>
              </w:rPr>
              <w:t xml:space="preserve">was also told that I will be learning </w:t>
            </w:r>
          </w:p>
          <w:p w14:paraId="0D53881F" w14:textId="77777777" w:rsidR="00C12BD9" w:rsidRDefault="00C12BD9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Microsoft Excel in detail. </w:t>
            </w:r>
            <w:r w:rsidRPr="00C12BD9">
              <w:rPr>
                <w:rFonts w:ascii="Arial" w:hAnsi="Arial" w:cs="Arial"/>
                <w:sz w:val="20"/>
                <w:szCs w:val="20"/>
              </w:rPr>
              <w:t xml:space="preserve">This introduction gave me a clear understanding of the tools and responsibilities </w:t>
            </w:r>
          </w:p>
          <w:p w14:paraId="079E794F" w14:textId="3E46F987" w:rsidR="00D815C4" w:rsidRDefault="00C12BD9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C12BD9">
              <w:rPr>
                <w:rFonts w:ascii="Arial" w:hAnsi="Arial" w:cs="Arial"/>
                <w:sz w:val="20"/>
                <w:szCs w:val="20"/>
              </w:rPr>
              <w:t>that will support my role in the HR department</w:t>
            </w:r>
            <w:r>
              <w:rPr>
                <w:rFonts w:ascii="Arial" w:hAnsi="Arial" w:cs="Arial"/>
                <w:sz w:val="20"/>
                <w:szCs w:val="20"/>
              </w:rPr>
              <w:t xml:space="preserve"> and I’m very excited to start.</w:t>
            </w:r>
          </w:p>
          <w:p w14:paraId="33A9C933" w14:textId="5897ACFB" w:rsidR="007A72C7" w:rsidRPr="00462315" w:rsidRDefault="007A72C7" w:rsidP="00F4635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45C45D" w14:textId="4A414C03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43F097D3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38CB5CA9" w14:textId="75E6AE0E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2BD9">
              <w:rPr>
                <w:rFonts w:ascii="Arial" w:hAnsi="Arial" w:cs="Arial"/>
                <w:sz w:val="20"/>
                <w:szCs w:val="20"/>
              </w:rPr>
              <w:t xml:space="preserve">Excel </w:t>
            </w:r>
            <w:proofErr w:type="spellStart"/>
            <w:r w:rsidR="00C12BD9">
              <w:rPr>
                <w:rFonts w:ascii="Arial" w:hAnsi="Arial" w:cs="Arial"/>
                <w:sz w:val="20"/>
                <w:szCs w:val="20"/>
              </w:rPr>
              <w:t>Eğitimi</w:t>
            </w:r>
            <w:proofErr w:type="spellEnd"/>
          </w:p>
          <w:p w14:paraId="6CAE841A" w14:textId="2C1A3A00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12BD9">
              <w:rPr>
                <w:rFonts w:ascii="Arial" w:hAnsi="Arial" w:cs="Arial"/>
                <w:sz w:val="20"/>
                <w:szCs w:val="20"/>
              </w:rPr>
              <w:t xml:space="preserve">Excel </w:t>
            </w:r>
            <w:r w:rsidR="005B0869">
              <w:rPr>
                <w:rFonts w:ascii="Arial" w:hAnsi="Arial" w:cs="Arial"/>
                <w:sz w:val="20"/>
                <w:szCs w:val="20"/>
              </w:rPr>
              <w:t>Training</w:t>
            </w:r>
          </w:p>
          <w:p w14:paraId="7E0EC8E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183F83D2" w14:textId="5EB28565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026E6C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7B0C0A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32DC2E7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61A2388" w14:textId="77777777" w:rsidTr="00C12BD9">
        <w:trPr>
          <w:trHeight w:val="729"/>
        </w:trPr>
        <w:tc>
          <w:tcPr>
            <w:tcW w:w="7256" w:type="dxa"/>
            <w:vMerge/>
          </w:tcPr>
          <w:p w14:paraId="7FFD63B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36E89E62" w14:textId="68A8311C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6E6C">
              <w:rPr>
                <w:rFonts w:ascii="Arial" w:hAnsi="Arial" w:cs="Arial"/>
                <w:sz w:val="20"/>
                <w:szCs w:val="20"/>
              </w:rPr>
              <w:t>05.08.</w:t>
            </w:r>
            <w:r w:rsidR="00ED2A16">
              <w:rPr>
                <w:rFonts w:ascii="Arial" w:hAnsi="Arial" w:cs="Arial"/>
                <w:sz w:val="20"/>
                <w:szCs w:val="20"/>
              </w:rPr>
              <w:t>2025</w:t>
            </w:r>
          </w:p>
          <w:p w14:paraId="1510E32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43E728E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497E7BA6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3D1CF8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314487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8123B44" w14:textId="0C46E1D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started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learning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Microsoft Excel in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detail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focusing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on how it can be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applied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tasks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. At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5E2F22ED" w14:textId="7777777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beginning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was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introduced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Excel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interface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including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ribbons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toolbars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different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types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</w:p>
          <w:p w14:paraId="492A6726" w14:textId="7777777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worksheets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practiced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entering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information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such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as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names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ID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numbers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positions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0B7674C2" w14:textId="7777777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contact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details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spreadsheets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learned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how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format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this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data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by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adjusting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column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widths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</w:p>
          <w:p w14:paraId="7FC2A7BC" w14:textId="482D432A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applying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borders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changing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font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styles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using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color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highlight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important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information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</w:p>
          <w:p w14:paraId="2C2CE838" w14:textId="77777777" w:rsidR="00A62EA4" w:rsidRP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60B3BF3" w14:textId="7777777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Next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worked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on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organizing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data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by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using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sorting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filtering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tools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.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For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example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sorted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employees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5644E78D" w14:textId="7777777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by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filtered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staff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lists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by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join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date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quickly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identify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new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hires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was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introduced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4443241D" w14:textId="77777777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basic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formulas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such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as SUM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AVERAGE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calculate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total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salaries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average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days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69A9E3DC" w14:textId="178429C5" w:rsid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other</w:t>
            </w:r>
            <w:proofErr w:type="spellEnd"/>
            <w:proofErr w:type="gram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simple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metrics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</w:p>
          <w:p w14:paraId="0131C3A9" w14:textId="77777777" w:rsidR="00A62EA4" w:rsidRP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597715F" w14:textId="678BD7A6" w:rsidR="00A62EA4" w:rsidRPr="00A62EA4" w:rsidRDefault="00A62EA4" w:rsidP="00A62EA4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As a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practice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exercise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created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a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simple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sheet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where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I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entered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names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marked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used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formulas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calculate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total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number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days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present</w:t>
            </w:r>
            <w:proofErr w:type="spellEnd"/>
            <w:r w:rsidRPr="00A62EA4"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</w:p>
          <w:p w14:paraId="5C2BBFF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57020F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9ACE94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0DFB10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63B0E0A4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822B1BB" w14:textId="3B553F63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62EA4">
              <w:rPr>
                <w:rFonts w:ascii="Arial" w:hAnsi="Arial" w:cs="Arial"/>
                <w:sz w:val="20"/>
                <w:szCs w:val="20"/>
              </w:rPr>
              <w:t xml:space="preserve">Excel </w:t>
            </w:r>
            <w:proofErr w:type="spellStart"/>
            <w:r w:rsidR="00A62EA4">
              <w:rPr>
                <w:rFonts w:ascii="Arial" w:hAnsi="Arial" w:cs="Arial"/>
                <w:sz w:val="20"/>
                <w:szCs w:val="20"/>
              </w:rPr>
              <w:t>Eğitimi</w:t>
            </w:r>
            <w:proofErr w:type="spellEnd"/>
          </w:p>
          <w:p w14:paraId="66094F3D" w14:textId="2A39CD53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62EA4">
              <w:rPr>
                <w:rFonts w:ascii="Arial" w:hAnsi="Arial" w:cs="Arial"/>
                <w:sz w:val="20"/>
                <w:szCs w:val="20"/>
              </w:rPr>
              <w:t xml:space="preserve">Excel </w:t>
            </w:r>
            <w:r w:rsidR="005B0869">
              <w:rPr>
                <w:rFonts w:ascii="Arial" w:hAnsi="Arial" w:cs="Arial"/>
                <w:sz w:val="20"/>
                <w:szCs w:val="20"/>
              </w:rPr>
              <w:t>Training</w:t>
            </w:r>
          </w:p>
          <w:p w14:paraId="0E31BE3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255A07EA" w14:textId="2D3A403B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9EE52A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16E4D44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F966C5A" w14:textId="77777777" w:rsidTr="00C12BD9">
        <w:trPr>
          <w:trHeight w:val="729"/>
        </w:trPr>
        <w:tc>
          <w:tcPr>
            <w:tcW w:w="7256" w:type="dxa"/>
            <w:vMerge/>
          </w:tcPr>
          <w:p w14:paraId="13A6D18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01C16C6F" w14:textId="72ED5CE1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06.08.2025</w:t>
            </w:r>
          </w:p>
          <w:p w14:paraId="746994D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118111D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3B7CAB7B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68C78D3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A814CA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328CCB0" w14:textId="3430C55A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continued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learning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Excel,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focusing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on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more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advanced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functions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for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practiced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using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24DB6F21" w14:textId="77777777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VLOOKUP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quickly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match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IDs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with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their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details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used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IF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function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set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simple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514E3E62" w14:textId="77777777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conditions</w:t>
            </w:r>
            <w:proofErr w:type="spellEnd"/>
            <w:proofErr w:type="gram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such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as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marking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when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was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below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a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certain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level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learned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how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create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48CC5716" w14:textId="1142F8C4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drop</w:t>
            </w:r>
            <w:proofErr w:type="gram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-down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lists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with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data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validation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make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entering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information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like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departments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or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leave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types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easier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</w:p>
          <w:p w14:paraId="37698CD2" w14:textId="77777777" w:rsidR="00217AF2" w:rsidRP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9DF4EBC" w14:textId="77777777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Later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, 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worked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with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Pivot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Tables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summarize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data,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for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example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counting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how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many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employees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are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in </w:t>
            </w:r>
          </w:p>
          <w:p w14:paraId="404E6ACC" w14:textId="77777777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each</w:t>
            </w:r>
            <w:proofErr w:type="spellEnd"/>
            <w:proofErr w:type="gram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made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simple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charts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show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this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information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in a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clear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way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. At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end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day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,</w:t>
            </w:r>
          </w:p>
          <w:p w14:paraId="76A00674" w14:textId="77777777" w:rsid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I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combined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what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I had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learned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by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building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a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small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dashboard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that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showed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numbers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by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6235D177" w14:textId="65D9FBDC" w:rsidR="00217AF2" w:rsidRPr="00217AF2" w:rsidRDefault="00217AF2" w:rsidP="00217AF2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proofErr w:type="gram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average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217AF2"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</w:p>
          <w:p w14:paraId="5D65613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54EE1E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E3C545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EE97C5" w14:textId="54BA8951" w:rsidR="002B170D" w:rsidRDefault="002B170D"/>
    <w:p w14:paraId="1332D24D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31D2769A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4C1A6FA0" w14:textId="33BCA3A1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4A4D">
              <w:rPr>
                <w:rFonts w:ascii="Arial" w:hAnsi="Arial" w:cs="Arial"/>
                <w:sz w:val="20"/>
                <w:szCs w:val="20"/>
              </w:rPr>
              <w:t xml:space="preserve">Basit IK </w:t>
            </w:r>
            <w:proofErr w:type="spellStart"/>
            <w:r w:rsidR="00E14A4D">
              <w:rPr>
                <w:rFonts w:ascii="Arial" w:hAnsi="Arial" w:cs="Arial"/>
                <w:sz w:val="20"/>
                <w:szCs w:val="20"/>
              </w:rPr>
              <w:t>İşlemleri</w:t>
            </w:r>
            <w:proofErr w:type="spellEnd"/>
          </w:p>
          <w:p w14:paraId="2D393B0C" w14:textId="752ED792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4A4D">
              <w:rPr>
                <w:rFonts w:ascii="Arial" w:hAnsi="Arial" w:cs="Arial"/>
                <w:sz w:val="20"/>
                <w:szCs w:val="20"/>
              </w:rPr>
              <w:t>Basic HR Operations</w:t>
            </w:r>
          </w:p>
          <w:p w14:paraId="079B00B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60785A81" w14:textId="17110A78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0434ECC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7D6BF63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50486B4F" w14:textId="77777777" w:rsidTr="00C12BD9">
        <w:trPr>
          <w:trHeight w:val="729"/>
        </w:trPr>
        <w:tc>
          <w:tcPr>
            <w:tcW w:w="7256" w:type="dxa"/>
            <w:vMerge/>
          </w:tcPr>
          <w:p w14:paraId="721CAFE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51955FCD" w14:textId="26261C42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07.08.2025</w:t>
            </w:r>
          </w:p>
          <w:p w14:paraId="6A89138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27BE72D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44E3F45F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549A14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4BDB42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0A8267F" w14:textId="577D856C" w:rsidR="00E14A4D" w:rsidRDefault="00E14A4D" w:rsidP="00E14A4D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I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began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applying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what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I had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learned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in Excel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while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starting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small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tasks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worked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on </w:t>
            </w:r>
          </w:p>
          <w:p w14:paraId="594D706F" w14:textId="77777777" w:rsidR="00E14A4D" w:rsidRDefault="00E14A4D" w:rsidP="00E14A4D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organizing</w:t>
            </w:r>
            <w:proofErr w:type="spellEnd"/>
            <w:proofErr w:type="gram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files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making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sure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that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documents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were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saved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in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correct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folders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easy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to </w:t>
            </w:r>
          </w:p>
          <w:p w14:paraId="2F5A912C" w14:textId="77777777" w:rsidR="00E14A4D" w:rsidRDefault="00E14A4D" w:rsidP="00E14A4D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find</w:t>
            </w:r>
            <w:proofErr w:type="spellEnd"/>
            <w:proofErr w:type="gram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practiced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sending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professional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emails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under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guidance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my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supervisor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such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as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confirming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78EA5E45" w14:textId="77777777" w:rsidR="00E14A4D" w:rsidRDefault="00E14A4D" w:rsidP="00E14A4D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meeting</w:t>
            </w:r>
            <w:proofErr w:type="spellEnd"/>
            <w:proofErr w:type="gram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times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sharing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information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with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staff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I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reviewed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data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189864D1" w14:textId="633EBD20" w:rsidR="00E14A4D" w:rsidRPr="00E14A4D" w:rsidRDefault="00E14A4D" w:rsidP="00E14A4D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entered</w:t>
            </w:r>
            <w:proofErr w:type="spellEnd"/>
            <w:proofErr w:type="gram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updates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>into</w:t>
            </w:r>
            <w:proofErr w:type="spellEnd"/>
            <w:r w:rsidRPr="00E14A4D">
              <w:rPr>
                <w:rFonts w:ascii="Arial" w:hAnsi="Arial" w:cs="Arial"/>
                <w:sz w:val="20"/>
                <w:szCs w:val="20"/>
                <w:lang w:val="tr-TR"/>
              </w:rPr>
              <w:t xml:space="preserve"> Excel. </w:t>
            </w:r>
          </w:p>
          <w:p w14:paraId="2CB52A5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D25198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350268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DA3F48" w14:textId="6DC73251" w:rsidR="002B170D" w:rsidRDefault="002B170D"/>
    <w:p w14:paraId="0DE24D2F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22E2D2E7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464963CE" w14:textId="659ACE4D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45F7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FE45F7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  <w:r w:rsidR="00FE45F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886AA49" w14:textId="7EE956A8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E45F7" w:rsidRPr="00FE45F7">
              <w:rPr>
                <w:rFonts w:ascii="Arial" w:hAnsi="Arial" w:cs="Arial"/>
                <w:sz w:val="20"/>
                <w:szCs w:val="20"/>
              </w:rPr>
              <w:t xml:space="preserve">HR Support </w:t>
            </w:r>
          </w:p>
          <w:p w14:paraId="313F5AD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668C6C93" w14:textId="1F16E433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342E436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6DDBC35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1B80A06" w14:textId="77777777" w:rsidTr="00C12BD9">
        <w:trPr>
          <w:trHeight w:val="729"/>
        </w:trPr>
        <w:tc>
          <w:tcPr>
            <w:tcW w:w="7256" w:type="dxa"/>
            <w:vMerge/>
          </w:tcPr>
          <w:p w14:paraId="72C1B52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0C5016E1" w14:textId="64329579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08.08.2025</w:t>
            </w:r>
          </w:p>
          <w:p w14:paraId="778A6AB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142CB21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F67CC6D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5C65457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426FCC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4C77D25" w14:textId="088C5560" w:rsidR="00FE45F7" w:rsidRDefault="00FE45F7" w:rsidP="00FE45F7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I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worked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on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updating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records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field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staff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in Excel,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making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sure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attendance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leave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60F7DC45" w14:textId="2447B8AA" w:rsidR="00FE45F7" w:rsidRDefault="00FE45F7" w:rsidP="00FE45F7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information</w:t>
            </w:r>
            <w:proofErr w:type="spellEnd"/>
            <w:proofErr w:type="gram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were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entered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correctly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organized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employee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files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related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safety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training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certificates</w:t>
            </w:r>
            <w:proofErr w:type="spellEnd"/>
            <w:r w:rsidR="00FC69E9">
              <w:rPr>
                <w:rFonts w:ascii="Arial" w:hAnsi="Arial" w:cs="Arial"/>
                <w:sz w:val="20"/>
                <w:szCs w:val="20"/>
                <w:lang w:val="tr-TR"/>
              </w:rPr>
              <w:t>, I</w:t>
            </w:r>
          </w:p>
          <w:p w14:paraId="5C2A3693" w14:textId="77777777" w:rsidR="00624F2C" w:rsidRDefault="00FC69E9" w:rsidP="00FE45F7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tr-TR"/>
              </w:rPr>
              <w:t>was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told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that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was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quite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important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company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.</w:t>
            </w:r>
            <w:r w:rsidR="00624F2C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624F2C">
              <w:rPr>
                <w:rFonts w:ascii="Arial" w:hAnsi="Arial" w:cs="Arial"/>
                <w:sz w:val="20"/>
                <w:szCs w:val="20"/>
                <w:lang w:val="tr-TR"/>
              </w:rPr>
              <w:t>H</w:t>
            </w:r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elped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prepare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send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emails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staff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>about</w:t>
            </w:r>
            <w:proofErr w:type="spellEnd"/>
            <w:r w:rsidR="00FE45F7"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2BE6E34A" w14:textId="77777777" w:rsidR="00624F2C" w:rsidRDefault="00FE45F7" w:rsidP="00FE45F7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upcoming</w:t>
            </w:r>
            <w:proofErr w:type="spellEnd"/>
            <w:proofErr w:type="gram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safety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briefings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documentation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deadlines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. I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also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observed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how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the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HR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team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reviews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</w:p>
          <w:p w14:paraId="1FCA3EB3" w14:textId="53AA52BE" w:rsidR="00FE45F7" w:rsidRPr="00FE45F7" w:rsidRDefault="00FE45F7" w:rsidP="00FE45F7">
            <w:pPr>
              <w:ind w:right="-828"/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proofErr w:type="gram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applications</w:t>
            </w:r>
            <w:proofErr w:type="spellEnd"/>
            <w:proofErr w:type="gram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for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technical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positions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how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interviews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are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arranged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for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site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engineers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>electricians</w:t>
            </w:r>
            <w:proofErr w:type="spellEnd"/>
            <w:r w:rsidRPr="00FE45F7">
              <w:rPr>
                <w:rFonts w:ascii="Arial" w:hAnsi="Arial" w:cs="Arial"/>
                <w:sz w:val="20"/>
                <w:szCs w:val="20"/>
                <w:lang w:val="tr-TR"/>
              </w:rPr>
              <w:t xml:space="preserve">. </w:t>
            </w:r>
          </w:p>
          <w:p w14:paraId="56BB9B7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647B07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748D03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B3CCDE" w14:textId="4A6E106B" w:rsidR="002B170D" w:rsidRDefault="002B170D"/>
    <w:p w14:paraId="7B78BA20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2758BCAA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B4E093F" w14:textId="5E6A07D0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7994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B17994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  <w:r w:rsidR="00B1799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BC5ACA5" w14:textId="5E89C015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17994" w:rsidRPr="00FE45F7">
              <w:rPr>
                <w:rFonts w:ascii="Arial" w:hAnsi="Arial" w:cs="Arial"/>
                <w:sz w:val="18"/>
                <w:szCs w:val="20"/>
              </w:rPr>
              <w:t xml:space="preserve">HR Support </w:t>
            </w:r>
          </w:p>
          <w:p w14:paraId="697D326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030341A9" w14:textId="039D30A8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2EFA924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5DC9F21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ECFEF20" w14:textId="77777777" w:rsidTr="00C12BD9">
        <w:trPr>
          <w:trHeight w:val="729"/>
        </w:trPr>
        <w:tc>
          <w:tcPr>
            <w:tcW w:w="7256" w:type="dxa"/>
            <w:vMerge/>
          </w:tcPr>
          <w:p w14:paraId="124A7F9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4F0E197A" w14:textId="53A12060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11.08.2025</w:t>
            </w:r>
          </w:p>
          <w:p w14:paraId="6AF431B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5231B0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6D0725FE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2A15587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FEFD62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EF65DFE" w14:textId="082D2186" w:rsidR="002B170D" w:rsidRDefault="00FC69E9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Helped the HR team update daily attendance and leave information in Excel. I also sent reminder</w:t>
            </w:r>
            <w:r w:rsidR="0031491D">
              <w:rPr>
                <w:rFonts w:ascii="Arial" w:hAnsi="Arial" w:cs="Arial"/>
                <w:sz w:val="20"/>
                <w:szCs w:val="20"/>
              </w:rPr>
              <w:t xml:space="preserve"> emails</w:t>
            </w:r>
          </w:p>
          <w:p w14:paraId="14395BC9" w14:textId="77025B60" w:rsidR="0031491D" w:rsidRDefault="0031491D" w:rsidP="0031491D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 employees about missing documents. Later, I organized both physical and digital files. </w:t>
            </w:r>
            <w:r w:rsidR="00E2343A">
              <w:rPr>
                <w:rFonts w:ascii="Arial" w:hAnsi="Arial" w:cs="Arial"/>
                <w:sz w:val="20"/>
                <w:szCs w:val="20"/>
              </w:rPr>
              <w:t>Participated in</w:t>
            </w:r>
          </w:p>
          <w:p w14:paraId="1797DCC5" w14:textId="1FA2A10D" w:rsidR="00E2343A" w:rsidRPr="00462315" w:rsidRDefault="00E2343A" w:rsidP="0031491D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small company event held to announce and celebrate a new business contract.</w:t>
            </w:r>
          </w:p>
          <w:p w14:paraId="4C80C75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36C4E5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4EC1CF" w14:textId="25AECD1A" w:rsidR="002B170D" w:rsidRDefault="002B170D"/>
    <w:p w14:paraId="3DFF22B5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14FF0D2B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0B89A29E" w14:textId="008FD651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624F2C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3A3048A9" w14:textId="119078C0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69605D4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30E642A2" w14:textId="60840046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0C97074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18FF4B7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443609D7" w14:textId="77777777" w:rsidTr="00C12BD9">
        <w:trPr>
          <w:trHeight w:val="729"/>
        </w:trPr>
        <w:tc>
          <w:tcPr>
            <w:tcW w:w="7256" w:type="dxa"/>
            <w:vMerge/>
          </w:tcPr>
          <w:p w14:paraId="17A8E48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45546BA2" w14:textId="583699BB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12.08.2025</w:t>
            </w:r>
          </w:p>
          <w:p w14:paraId="52B1F61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103B0B8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44D0049E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6824681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642F822" w14:textId="77777777" w:rsidR="00624F2C" w:rsidRDefault="00624F2C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624F2C">
              <w:rPr>
                <w:rFonts w:ascii="Arial" w:hAnsi="Arial" w:cs="Arial"/>
                <w:sz w:val="20"/>
                <w:szCs w:val="20"/>
              </w:rPr>
              <w:t xml:space="preserve">I worked on entering new employee details into the HR system and updated their contact and job </w:t>
            </w:r>
          </w:p>
          <w:p w14:paraId="7821914E" w14:textId="77777777" w:rsidR="00624F2C" w:rsidRDefault="00624F2C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624F2C">
              <w:rPr>
                <w:rFonts w:ascii="Arial" w:hAnsi="Arial" w:cs="Arial"/>
                <w:sz w:val="20"/>
                <w:szCs w:val="20"/>
              </w:rPr>
              <w:t xml:space="preserve">information. I also checked that all site workers’ records were complete and reported any missing </w:t>
            </w:r>
          </w:p>
          <w:p w14:paraId="669B8923" w14:textId="31169045" w:rsidR="00624F2C" w:rsidRDefault="00624F2C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624F2C">
              <w:rPr>
                <w:rFonts w:ascii="Arial" w:hAnsi="Arial" w:cs="Arial"/>
                <w:sz w:val="20"/>
                <w:szCs w:val="20"/>
              </w:rPr>
              <w:t xml:space="preserve">information to my supervisor. </w:t>
            </w:r>
            <w:r>
              <w:rPr>
                <w:rFonts w:ascii="Arial" w:hAnsi="Arial" w:cs="Arial"/>
                <w:sz w:val="20"/>
                <w:szCs w:val="20"/>
              </w:rPr>
              <w:t>Also</w:t>
            </w:r>
            <w:r w:rsidRPr="00624F2C">
              <w:rPr>
                <w:rFonts w:ascii="Arial" w:hAnsi="Arial" w:cs="Arial"/>
                <w:sz w:val="20"/>
                <w:szCs w:val="20"/>
              </w:rPr>
              <w:t xml:space="preserve"> helped </w:t>
            </w:r>
            <w:r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624F2C">
              <w:rPr>
                <w:rFonts w:ascii="Arial" w:hAnsi="Arial" w:cs="Arial"/>
                <w:sz w:val="20"/>
                <w:szCs w:val="20"/>
              </w:rPr>
              <w:t xml:space="preserve">print and prepare some forms required for safety </w:t>
            </w:r>
          </w:p>
          <w:p w14:paraId="57BA95F8" w14:textId="3AD05D64" w:rsidR="002B170D" w:rsidRPr="00462315" w:rsidRDefault="00624F2C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624F2C">
              <w:rPr>
                <w:rFonts w:ascii="Arial" w:hAnsi="Arial" w:cs="Arial"/>
                <w:sz w:val="20"/>
                <w:szCs w:val="20"/>
              </w:rPr>
              <w:t>briefings at the construction site.</w:t>
            </w:r>
          </w:p>
          <w:p w14:paraId="2C1833D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789BCC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A1B4FC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8E2F05" w14:textId="0A7322B5" w:rsidR="002B170D" w:rsidRDefault="002B170D"/>
    <w:p w14:paraId="7E0736E4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1B0841F1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074D21B" w14:textId="6E342CE4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624F2C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4CAD4274" w14:textId="436AFDD4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2DDB44A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FE61682" w14:textId="41B4840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48FA508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45EFC93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5F86457D" w14:textId="77777777" w:rsidTr="00C12BD9">
        <w:trPr>
          <w:trHeight w:val="729"/>
        </w:trPr>
        <w:tc>
          <w:tcPr>
            <w:tcW w:w="7256" w:type="dxa"/>
            <w:vMerge/>
          </w:tcPr>
          <w:p w14:paraId="26D67C0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0D615C09" w14:textId="0D3EC93A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13.08.2025</w:t>
            </w:r>
          </w:p>
          <w:p w14:paraId="6B1474E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0AD66FA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47C5D50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3D24B4D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E174833" w14:textId="77777777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Pr="00BC6D23">
              <w:rPr>
                <w:rFonts w:ascii="Arial" w:hAnsi="Arial" w:cs="Arial"/>
                <w:sz w:val="20"/>
                <w:szCs w:val="20"/>
              </w:rPr>
              <w:t xml:space="preserve">focused on keeping staff information up to date. I updated the attendance sheet with shift schedules for </w:t>
            </w:r>
          </w:p>
          <w:p w14:paraId="1088A5AD" w14:textId="77777777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 xml:space="preserve">field workers and organized leave request forms. I also prepared a list of employees who needed to </w:t>
            </w:r>
          </w:p>
          <w:p w14:paraId="443B3DB4" w14:textId="4E398AA4" w:rsidR="002B170D" w:rsidRPr="00462315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>renew their safety training and sent reminder emails.</w:t>
            </w:r>
          </w:p>
          <w:p w14:paraId="2FBAFDC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3A7926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EA7D5E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0582AE" w14:textId="1CBF7FDC" w:rsidR="002B170D" w:rsidRDefault="002B170D"/>
    <w:p w14:paraId="7998C939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031F86CE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05E51B8" w14:textId="4225756D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624F2C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6D71ED3D" w14:textId="02C7BB59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46A71E7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14499FD1" w14:textId="3CBA6F1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6784D8C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6E7E6CC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674CBB57" w14:textId="77777777" w:rsidTr="00C12BD9">
        <w:trPr>
          <w:trHeight w:val="729"/>
        </w:trPr>
        <w:tc>
          <w:tcPr>
            <w:tcW w:w="7256" w:type="dxa"/>
            <w:vMerge/>
          </w:tcPr>
          <w:p w14:paraId="6B833A0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2455999A" w14:textId="2AB9DA5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14.08.2025</w:t>
            </w:r>
          </w:p>
          <w:p w14:paraId="02F273F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2A57044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30921D25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5BBE06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C394662" w14:textId="77777777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 xml:space="preserve">I helped the HR team review CVs for technical positions like electricians and site engineers. I sorted </w:t>
            </w:r>
          </w:p>
          <w:p w14:paraId="0902FA61" w14:textId="4FEE0F77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 xml:space="preserve">applicants by department and availability. </w:t>
            </w:r>
            <w:r w:rsidR="005B0869">
              <w:rPr>
                <w:rFonts w:ascii="Arial" w:hAnsi="Arial" w:cs="Arial"/>
                <w:sz w:val="20"/>
                <w:szCs w:val="20"/>
              </w:rPr>
              <w:t>I</w:t>
            </w:r>
            <w:r w:rsidRPr="00BC6D23">
              <w:rPr>
                <w:rFonts w:ascii="Arial" w:hAnsi="Arial" w:cs="Arial"/>
                <w:sz w:val="20"/>
                <w:szCs w:val="20"/>
              </w:rPr>
              <w:t xml:space="preserve"> learned how interview appointments are scheduled and </w:t>
            </w:r>
          </w:p>
          <w:p w14:paraId="139BD909" w14:textId="6C4E0AD8" w:rsidR="002B170D" w:rsidRPr="00462315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>helped send interview confirmation emails to candidates.</w:t>
            </w:r>
          </w:p>
          <w:p w14:paraId="5CE1E20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0A9AD8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873766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5BFB2C" w14:textId="19EC358D" w:rsidR="002B170D" w:rsidRDefault="002B170D"/>
    <w:p w14:paraId="15CF1746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6EDBF75C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35A79852" w14:textId="32169D42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624F2C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798B4106" w14:textId="1092F734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24F2C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6E4A8F1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3D5F842D" w14:textId="322F926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145E75B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06D685E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0495D86B" w14:textId="77777777" w:rsidTr="00C12BD9">
        <w:trPr>
          <w:trHeight w:val="729"/>
        </w:trPr>
        <w:tc>
          <w:tcPr>
            <w:tcW w:w="7256" w:type="dxa"/>
            <w:vMerge/>
          </w:tcPr>
          <w:p w14:paraId="07AD7BB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256FAF30" w14:textId="261D6140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15.08.2025</w:t>
            </w:r>
          </w:p>
          <w:p w14:paraId="48A0958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53948A9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1DD430BC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39C234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4F165E0" w14:textId="77777777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 xml:space="preserve">I worked on preparing weekly attendance and leave reports. I reviewed data in Excel, checked for </w:t>
            </w:r>
          </w:p>
          <w:p w14:paraId="7F106823" w14:textId="585C78C9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 xml:space="preserve">missing entries, and made corrections where needed. </w:t>
            </w:r>
            <w:r w:rsidR="00930CFB">
              <w:rPr>
                <w:rFonts w:ascii="Arial" w:hAnsi="Arial" w:cs="Arial"/>
                <w:sz w:val="20"/>
                <w:szCs w:val="20"/>
              </w:rPr>
              <w:t>F</w:t>
            </w:r>
            <w:r w:rsidRPr="00BC6D23">
              <w:rPr>
                <w:rFonts w:ascii="Arial" w:hAnsi="Arial" w:cs="Arial"/>
                <w:sz w:val="20"/>
                <w:szCs w:val="20"/>
              </w:rPr>
              <w:t xml:space="preserve">iled documents related to new hires and </w:t>
            </w:r>
          </w:p>
          <w:p w14:paraId="1E57FB00" w14:textId="77777777" w:rsidR="00BC6D23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 xml:space="preserve">observed how contracts are stored and organized. At the end of the day, I helped prepare a simple HR </w:t>
            </w:r>
          </w:p>
          <w:p w14:paraId="1801A97E" w14:textId="337804AC" w:rsidR="002B170D" w:rsidRPr="00462315" w:rsidRDefault="00BC6D2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C6D23">
              <w:rPr>
                <w:rFonts w:ascii="Arial" w:hAnsi="Arial" w:cs="Arial"/>
                <w:sz w:val="20"/>
                <w:szCs w:val="20"/>
              </w:rPr>
              <w:t>summary report for my supervisor.</w:t>
            </w:r>
          </w:p>
          <w:p w14:paraId="12D00CA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2835B1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44B0A3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4F5E94" w14:textId="17F8145B" w:rsidR="002B170D" w:rsidRDefault="002B170D"/>
    <w:p w14:paraId="2331B596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3D3A9BCE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401E6AEB" w14:textId="3881C750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3C2A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423C2A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69F88B44" w14:textId="1FC28563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DD4">
              <w:rPr>
                <w:rFonts w:ascii="Arial" w:hAnsi="Arial" w:cs="Arial"/>
                <w:sz w:val="20"/>
                <w:szCs w:val="20"/>
              </w:rPr>
              <w:t>HR</w:t>
            </w:r>
            <w:r w:rsidR="00C034CA">
              <w:rPr>
                <w:rFonts w:ascii="Arial" w:hAnsi="Arial" w:cs="Arial"/>
                <w:sz w:val="20"/>
                <w:szCs w:val="20"/>
              </w:rPr>
              <w:t xml:space="preserve"> Support </w:t>
            </w:r>
          </w:p>
          <w:p w14:paraId="7F039DF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8D127DD" w14:textId="31AC974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11</w:t>
            </w:r>
          </w:p>
          <w:p w14:paraId="1AF3163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7AA8EA8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5FD4777F" w14:textId="77777777" w:rsidTr="00C12BD9">
        <w:trPr>
          <w:trHeight w:val="729"/>
        </w:trPr>
        <w:tc>
          <w:tcPr>
            <w:tcW w:w="7256" w:type="dxa"/>
            <w:vMerge/>
          </w:tcPr>
          <w:p w14:paraId="0C78086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73E80839" w14:textId="0F2C13EA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18.08.2025</w:t>
            </w:r>
          </w:p>
          <w:p w14:paraId="27906F9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6B16AC1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0D55F51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30F133AE" w14:textId="77777777" w:rsidR="00C034CA" w:rsidRDefault="00C034CA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C1E2BC2" w14:textId="77777777" w:rsidR="00C034CA" w:rsidRDefault="00C034CA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C034CA">
              <w:rPr>
                <w:rFonts w:ascii="Arial" w:hAnsi="Arial" w:cs="Arial"/>
                <w:sz w:val="20"/>
                <w:szCs w:val="20"/>
              </w:rPr>
              <w:t xml:space="preserve">I helped prepare and organize onboarding documents for new employees who will start working at the construction site. I updated their basic information in Excel and checked if all required forms were </w:t>
            </w:r>
          </w:p>
          <w:p w14:paraId="6FF10B93" w14:textId="26404B58" w:rsidR="002B170D" w:rsidRPr="00462315" w:rsidRDefault="00C034CA" w:rsidP="008D3F44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C034CA">
              <w:rPr>
                <w:rFonts w:ascii="Arial" w:hAnsi="Arial" w:cs="Arial"/>
                <w:sz w:val="20"/>
                <w:szCs w:val="20"/>
              </w:rPr>
              <w:t>completed.</w:t>
            </w:r>
            <w:r w:rsidR="008D3F44">
              <w:rPr>
                <w:rFonts w:ascii="Arial" w:hAnsi="Arial" w:cs="Arial"/>
                <w:sz w:val="20"/>
                <w:szCs w:val="20"/>
              </w:rPr>
              <w:t xml:space="preserve"> Sent rejection mails to candidates that weren’t chosen.</w:t>
            </w:r>
          </w:p>
        </w:tc>
      </w:tr>
    </w:tbl>
    <w:p w14:paraId="13C56D20" w14:textId="3868617A" w:rsidR="002B170D" w:rsidRDefault="002B170D"/>
    <w:p w14:paraId="17704BC1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64D30D10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298BBDDF" w14:textId="428CC9FA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034CA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C034CA">
              <w:rPr>
                <w:rFonts w:ascii="Arial" w:hAnsi="Arial" w:cs="Arial"/>
                <w:sz w:val="20"/>
                <w:szCs w:val="20"/>
              </w:rPr>
              <w:t>İdari</w:t>
            </w:r>
            <w:proofErr w:type="spellEnd"/>
            <w:r w:rsidR="00C034C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034CA">
              <w:rPr>
                <w:rFonts w:ascii="Arial" w:hAnsi="Arial" w:cs="Arial"/>
                <w:sz w:val="20"/>
                <w:szCs w:val="20"/>
              </w:rPr>
              <w:t>Görevler</w:t>
            </w:r>
            <w:proofErr w:type="spellEnd"/>
          </w:p>
          <w:p w14:paraId="70FFEF6C" w14:textId="3B865C38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034CA">
              <w:rPr>
                <w:rFonts w:ascii="Arial" w:hAnsi="Arial" w:cs="Arial"/>
                <w:sz w:val="20"/>
                <w:szCs w:val="20"/>
              </w:rPr>
              <w:t>HR Administrative Tasks</w:t>
            </w:r>
          </w:p>
          <w:p w14:paraId="2590F32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4CCEED1" w14:textId="2FE6D972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12</w:t>
            </w:r>
          </w:p>
          <w:p w14:paraId="04F2A4F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6BB0485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0364FA2F" w14:textId="77777777" w:rsidTr="00C12BD9">
        <w:trPr>
          <w:trHeight w:val="729"/>
        </w:trPr>
        <w:tc>
          <w:tcPr>
            <w:tcW w:w="7256" w:type="dxa"/>
            <w:vMerge/>
          </w:tcPr>
          <w:p w14:paraId="0FA8FD2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61046894" w14:textId="7D027258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19.08.2025</w:t>
            </w:r>
          </w:p>
          <w:p w14:paraId="012CE47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2445B0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0C1FEEF2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53DE857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F5854ED" w14:textId="77777777" w:rsidR="00C034CA" w:rsidRDefault="00C034CA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C034CA">
              <w:rPr>
                <w:rFonts w:ascii="Arial" w:hAnsi="Arial" w:cs="Arial"/>
                <w:sz w:val="20"/>
                <w:szCs w:val="20"/>
              </w:rPr>
              <w:t>I helped the HR team prepare welcome packets for new employees, including their forms and orientation materials. I updated Excel sheets with the names and start dates of new site workers.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034CA">
              <w:rPr>
                <w:rFonts w:ascii="Arial" w:hAnsi="Arial" w:cs="Arial"/>
                <w:sz w:val="20"/>
                <w:szCs w:val="20"/>
              </w:rPr>
              <w:t xml:space="preserve">I supported </w:t>
            </w:r>
            <w:proofErr w:type="gramStart"/>
            <w:r w:rsidRPr="00C034CA">
              <w:rPr>
                <w:rFonts w:ascii="Arial" w:hAnsi="Arial" w:cs="Arial"/>
                <w:sz w:val="20"/>
                <w:szCs w:val="20"/>
              </w:rPr>
              <w:t>my</w:t>
            </w:r>
            <w:proofErr w:type="gramEnd"/>
            <w:r w:rsidRPr="00C034C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D279D0B" w14:textId="7A70AAE0" w:rsidR="00C034CA" w:rsidRDefault="00C034CA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C034CA">
              <w:rPr>
                <w:rFonts w:ascii="Arial" w:hAnsi="Arial" w:cs="Arial"/>
                <w:sz w:val="20"/>
                <w:szCs w:val="20"/>
              </w:rPr>
              <w:t xml:space="preserve">supervisor by checking which employees had upcoming contract end dates and noting them down for </w:t>
            </w:r>
          </w:p>
          <w:p w14:paraId="1AB445F9" w14:textId="718457C2" w:rsidR="002B170D" w:rsidRPr="00462315" w:rsidRDefault="00C034CA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C034CA">
              <w:rPr>
                <w:rFonts w:ascii="Arial" w:hAnsi="Arial" w:cs="Arial"/>
                <w:sz w:val="20"/>
                <w:szCs w:val="20"/>
              </w:rPr>
              <w:t>follow-up.</w:t>
            </w:r>
          </w:p>
          <w:p w14:paraId="10ED21C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434706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AC82AD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6059F9" w14:textId="1A4CFAE3" w:rsidR="002B170D" w:rsidRDefault="002B170D"/>
    <w:p w14:paraId="164199AE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57C1A23D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332212F6" w14:textId="07867986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DD4">
              <w:rPr>
                <w:rFonts w:ascii="Arial" w:hAnsi="Arial" w:cs="Arial"/>
                <w:sz w:val="20"/>
                <w:szCs w:val="20"/>
              </w:rPr>
              <w:t>Veri</w:t>
            </w:r>
            <w:r w:rsidR="008D3F4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D3F44">
              <w:rPr>
                <w:rFonts w:ascii="Arial" w:hAnsi="Arial" w:cs="Arial"/>
                <w:sz w:val="20"/>
                <w:szCs w:val="20"/>
              </w:rPr>
              <w:t>Girişi</w:t>
            </w:r>
            <w:proofErr w:type="spellEnd"/>
            <w:r w:rsidR="008D3F4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D3F44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="008D3F4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5D1E05">
              <w:rPr>
                <w:rFonts w:ascii="Arial" w:hAnsi="Arial" w:cs="Arial"/>
                <w:sz w:val="20"/>
                <w:szCs w:val="20"/>
              </w:rPr>
              <w:t>Dosyalama</w:t>
            </w:r>
            <w:proofErr w:type="spellEnd"/>
          </w:p>
          <w:p w14:paraId="3D3E39DD" w14:textId="386179D8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D3F44">
              <w:rPr>
                <w:rFonts w:ascii="Arial" w:hAnsi="Arial" w:cs="Arial"/>
                <w:sz w:val="20"/>
                <w:szCs w:val="20"/>
              </w:rPr>
              <w:t>Data Entry and Filing</w:t>
            </w:r>
          </w:p>
          <w:p w14:paraId="173EAC9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5A705733" w14:textId="40AD0BDC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13</w:t>
            </w:r>
          </w:p>
          <w:p w14:paraId="22CE35C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5BF16BC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2BE425D8" w14:textId="77777777" w:rsidTr="00C12BD9">
        <w:trPr>
          <w:trHeight w:val="729"/>
        </w:trPr>
        <w:tc>
          <w:tcPr>
            <w:tcW w:w="7256" w:type="dxa"/>
            <w:vMerge/>
          </w:tcPr>
          <w:p w14:paraId="3A79E74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71AAAF49" w14:textId="6883ACF0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20.08.2025</w:t>
            </w:r>
          </w:p>
          <w:p w14:paraId="3C13869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541E5D0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489F7D0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6A8CA7C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DB80B4A" w14:textId="77777777" w:rsidR="008D3F44" w:rsidRDefault="008D3F4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8D3F44">
              <w:rPr>
                <w:rFonts w:ascii="Arial" w:hAnsi="Arial" w:cs="Arial"/>
                <w:sz w:val="20"/>
                <w:szCs w:val="20"/>
              </w:rPr>
              <w:t xml:space="preserve">Today I focused on updating attendance sheets and shift schedules. I checked that leave requests were </w:t>
            </w:r>
          </w:p>
          <w:p w14:paraId="0AB2E28A" w14:textId="77777777" w:rsidR="008D3F44" w:rsidRDefault="008D3F4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8D3F44">
              <w:rPr>
                <w:rFonts w:ascii="Arial" w:hAnsi="Arial" w:cs="Arial"/>
                <w:sz w:val="20"/>
                <w:szCs w:val="20"/>
              </w:rPr>
              <w:t xml:space="preserve">entered correctly and made sure that all signed forms were filed in the right folders. I also sent reminder </w:t>
            </w:r>
          </w:p>
          <w:p w14:paraId="310E8FF5" w14:textId="58C54DE4" w:rsidR="002B170D" w:rsidRPr="00462315" w:rsidRDefault="008D3F4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8D3F44">
              <w:rPr>
                <w:rFonts w:ascii="Arial" w:hAnsi="Arial" w:cs="Arial"/>
                <w:sz w:val="20"/>
                <w:szCs w:val="20"/>
              </w:rPr>
              <w:t>emails to employees who</w:t>
            </w:r>
            <w:r>
              <w:rPr>
                <w:rFonts w:ascii="Arial" w:hAnsi="Arial" w:cs="Arial"/>
                <w:sz w:val="20"/>
                <w:szCs w:val="20"/>
              </w:rPr>
              <w:t xml:space="preserve"> still</w:t>
            </w:r>
            <w:r w:rsidRPr="008D3F44">
              <w:rPr>
                <w:rFonts w:ascii="Arial" w:hAnsi="Arial" w:cs="Arial"/>
                <w:sz w:val="20"/>
                <w:szCs w:val="20"/>
              </w:rPr>
              <w:t xml:space="preserve"> had</w:t>
            </w:r>
            <w:r>
              <w:rPr>
                <w:rFonts w:ascii="Arial" w:hAnsi="Arial" w:cs="Arial"/>
                <w:sz w:val="20"/>
                <w:szCs w:val="20"/>
              </w:rPr>
              <w:t>n’t submitted their</w:t>
            </w:r>
            <w:r w:rsidRPr="008D3F44">
              <w:rPr>
                <w:rFonts w:ascii="Arial" w:hAnsi="Arial" w:cs="Arial"/>
                <w:sz w:val="20"/>
                <w:szCs w:val="20"/>
              </w:rPr>
              <w:t xml:space="preserve"> missing documents.</w:t>
            </w:r>
          </w:p>
          <w:p w14:paraId="16B5891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D58FE1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A187DD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AA6762" w14:textId="22ABC7F0" w:rsidR="002B170D" w:rsidRDefault="002B170D"/>
    <w:p w14:paraId="68E96ECF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4B2771DA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3D4422A6" w14:textId="4FAE8192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743B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B0743B">
              <w:rPr>
                <w:rFonts w:ascii="Arial" w:hAnsi="Arial" w:cs="Arial"/>
                <w:sz w:val="20"/>
                <w:szCs w:val="20"/>
              </w:rPr>
              <w:t>Bilgilendirmeleri</w:t>
            </w:r>
            <w:proofErr w:type="spellEnd"/>
          </w:p>
          <w:p w14:paraId="79F20E39" w14:textId="105F008B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743B">
              <w:rPr>
                <w:rFonts w:ascii="Arial" w:hAnsi="Arial" w:cs="Arial"/>
                <w:sz w:val="20"/>
                <w:szCs w:val="20"/>
              </w:rPr>
              <w:t xml:space="preserve">HR </w:t>
            </w:r>
            <w:r w:rsidR="00937824">
              <w:rPr>
                <w:rFonts w:ascii="Arial" w:hAnsi="Arial" w:cs="Arial"/>
                <w:sz w:val="20"/>
                <w:szCs w:val="20"/>
              </w:rPr>
              <w:t>Briefing</w:t>
            </w:r>
          </w:p>
          <w:p w14:paraId="56188B5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06A601A4" w14:textId="55F402C8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14</w:t>
            </w:r>
          </w:p>
          <w:p w14:paraId="2999A82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06D597A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2891B54" w14:textId="77777777" w:rsidTr="00C12BD9">
        <w:trPr>
          <w:trHeight w:val="729"/>
        </w:trPr>
        <w:tc>
          <w:tcPr>
            <w:tcW w:w="7256" w:type="dxa"/>
            <w:vMerge/>
          </w:tcPr>
          <w:p w14:paraId="43479B0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2D13256C" w14:textId="3723EEB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21.08.2025</w:t>
            </w:r>
          </w:p>
          <w:p w14:paraId="528F7DD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65DAB61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6906744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30EA201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8C522DE" w14:textId="77777777" w:rsidR="00B0743B" w:rsidRDefault="00B0743B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0743B">
              <w:rPr>
                <w:rFonts w:ascii="Arial" w:hAnsi="Arial" w:cs="Arial"/>
                <w:sz w:val="20"/>
                <w:szCs w:val="20"/>
              </w:rPr>
              <w:t xml:space="preserve">I worked on sending out internal announcements about schedule changes for site workers. I updated the </w:t>
            </w:r>
          </w:p>
          <w:p w14:paraId="4AE06B7E" w14:textId="77777777" w:rsidR="00B0743B" w:rsidRDefault="00B0743B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B0743B">
              <w:rPr>
                <w:rFonts w:ascii="Arial" w:hAnsi="Arial" w:cs="Arial"/>
                <w:sz w:val="20"/>
                <w:szCs w:val="20"/>
              </w:rPr>
              <w:t xml:space="preserve">list of employees who will attend the next safety briefing and coordinated with the site supervisor to make </w:t>
            </w:r>
          </w:p>
          <w:p w14:paraId="465E1637" w14:textId="77777777" w:rsidR="00B0743B" w:rsidRDefault="00B0743B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B0743B">
              <w:rPr>
                <w:rFonts w:ascii="Arial" w:hAnsi="Arial" w:cs="Arial"/>
                <w:sz w:val="20"/>
                <w:szCs w:val="20"/>
              </w:rPr>
              <w:t>sure</w:t>
            </w:r>
            <w:proofErr w:type="gramEnd"/>
            <w:r w:rsidRPr="00B0743B">
              <w:rPr>
                <w:rFonts w:ascii="Arial" w:hAnsi="Arial" w:cs="Arial"/>
                <w:sz w:val="20"/>
                <w:szCs w:val="20"/>
              </w:rPr>
              <w:t xml:space="preserve"> everyone received the message.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0743B">
              <w:rPr>
                <w:rFonts w:ascii="Arial" w:hAnsi="Arial" w:cs="Arial"/>
                <w:sz w:val="20"/>
                <w:szCs w:val="20"/>
              </w:rPr>
              <w:t>I helped answer basic employee questions related to</w:t>
            </w:r>
            <w:r>
              <w:rPr>
                <w:rFonts w:ascii="Arial" w:hAnsi="Arial" w:cs="Arial"/>
                <w:sz w:val="20"/>
                <w:szCs w:val="20"/>
              </w:rPr>
              <w:t xml:space="preserve"> missing</w:t>
            </w:r>
          </w:p>
          <w:p w14:paraId="20DEADA9" w14:textId="4181EC28" w:rsidR="002B170D" w:rsidRPr="00462315" w:rsidRDefault="00B0743B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documents and where to acquire them</w:t>
            </w:r>
            <w:r w:rsidRPr="00B0743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B8FDE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8F1EBD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3F0D41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B2A523" w14:textId="11DE8E66" w:rsidR="002B170D" w:rsidRDefault="002B170D"/>
    <w:p w14:paraId="2209A171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2CDCCBDE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5455C35B" w14:textId="2CD734A3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02DD4">
              <w:rPr>
                <w:rFonts w:ascii="Arial" w:hAnsi="Arial" w:cs="Arial"/>
                <w:sz w:val="20"/>
                <w:szCs w:val="20"/>
              </w:rPr>
              <w:t>Raporlama</w:t>
            </w:r>
            <w:proofErr w:type="spellEnd"/>
            <w:r w:rsidR="00E02D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02DD4">
              <w:rPr>
                <w:rFonts w:ascii="Arial" w:hAnsi="Arial" w:cs="Arial"/>
                <w:sz w:val="20"/>
                <w:szCs w:val="20"/>
              </w:rPr>
              <w:t>ve</w:t>
            </w:r>
            <w:proofErr w:type="spellEnd"/>
            <w:r w:rsidR="00E02DD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E02DD4">
              <w:rPr>
                <w:rFonts w:ascii="Arial" w:hAnsi="Arial" w:cs="Arial"/>
                <w:sz w:val="20"/>
                <w:szCs w:val="20"/>
              </w:rPr>
              <w:t>Belgeleme</w:t>
            </w:r>
            <w:proofErr w:type="spellEnd"/>
          </w:p>
          <w:p w14:paraId="79345EAF" w14:textId="12490705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2DD4" w:rsidRPr="00E02DD4">
              <w:rPr>
                <w:rFonts w:ascii="Arial" w:hAnsi="Arial" w:cs="Arial"/>
                <w:sz w:val="20"/>
                <w:szCs w:val="20"/>
              </w:rPr>
              <w:t>Reporting and Documentation</w:t>
            </w:r>
          </w:p>
          <w:p w14:paraId="69215D9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010CADE" w14:textId="55C2B634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15</w:t>
            </w:r>
          </w:p>
          <w:p w14:paraId="5F436C0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3894506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36E8E2A7" w14:textId="77777777" w:rsidTr="00C12BD9">
        <w:trPr>
          <w:trHeight w:val="729"/>
        </w:trPr>
        <w:tc>
          <w:tcPr>
            <w:tcW w:w="7256" w:type="dxa"/>
            <w:vMerge/>
          </w:tcPr>
          <w:p w14:paraId="2D85DEB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03BCD404" w14:textId="632C2393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22.08.2025</w:t>
            </w:r>
          </w:p>
          <w:p w14:paraId="7E1E5B4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6DA03A4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329C9D1D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1F4BFC4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6A5C04B" w14:textId="77777777" w:rsidR="00E02DD4" w:rsidRDefault="00E02DD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E02DD4">
              <w:rPr>
                <w:rFonts w:ascii="Arial" w:hAnsi="Arial" w:cs="Arial"/>
                <w:sz w:val="20"/>
                <w:szCs w:val="20"/>
              </w:rPr>
              <w:t xml:space="preserve">I assisted in preparing the weekly HR report, which included attendance, leave, and training updates. I </w:t>
            </w:r>
          </w:p>
          <w:p w14:paraId="1E88685F" w14:textId="77777777" w:rsidR="00E02DD4" w:rsidRDefault="00E02DD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E02DD4">
              <w:rPr>
                <w:rFonts w:ascii="Arial" w:hAnsi="Arial" w:cs="Arial"/>
                <w:sz w:val="20"/>
                <w:szCs w:val="20"/>
              </w:rPr>
              <w:t xml:space="preserve">reviewed Excel sheets for accuracy and helped prepare a simple summary for my supervisor. I also </w:t>
            </w:r>
          </w:p>
          <w:p w14:paraId="3BF21894" w14:textId="77777777" w:rsidR="00E02DD4" w:rsidRDefault="00E02DD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E02DD4">
              <w:rPr>
                <w:rFonts w:ascii="Arial" w:hAnsi="Arial" w:cs="Arial"/>
                <w:sz w:val="20"/>
                <w:szCs w:val="20"/>
              </w:rPr>
              <w:t xml:space="preserve">collected missing employee documents and organized them in the correct folders to keep personnel files </w:t>
            </w:r>
          </w:p>
          <w:p w14:paraId="411B1BCB" w14:textId="7218C95E" w:rsidR="002B170D" w:rsidRPr="00462315" w:rsidRDefault="00E02DD4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E02DD4">
              <w:rPr>
                <w:rFonts w:ascii="Arial" w:hAnsi="Arial" w:cs="Arial"/>
                <w:sz w:val="20"/>
                <w:szCs w:val="20"/>
              </w:rPr>
              <w:t>up to date.</w:t>
            </w:r>
          </w:p>
          <w:p w14:paraId="4806245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EAC350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F7A51B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D4416B" w14:textId="3141B09C" w:rsidR="002B170D" w:rsidRDefault="002B170D"/>
    <w:p w14:paraId="40211229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4FEF9B9E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5CB57CA2" w14:textId="03502FBF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4A0793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397B45B8" w14:textId="5C356B29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492E68C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14767855" w14:textId="39A57AA5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16</w:t>
            </w:r>
          </w:p>
          <w:p w14:paraId="1FF306C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4957FF7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0AAC27D" w14:textId="77777777" w:rsidTr="00C12BD9">
        <w:trPr>
          <w:trHeight w:val="729"/>
        </w:trPr>
        <w:tc>
          <w:tcPr>
            <w:tcW w:w="7256" w:type="dxa"/>
            <w:vMerge/>
          </w:tcPr>
          <w:p w14:paraId="3631E91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33C9133E" w14:textId="3E076481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25.08.2025</w:t>
            </w:r>
          </w:p>
          <w:p w14:paraId="43F4083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03EC05E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BE0896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1F3F3E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AF3C83D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I updated the daily attendance sheet for site employees and checked if the leave records were entered </w:t>
            </w:r>
          </w:p>
          <w:p w14:paraId="21B160F8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correctly. I also organized physical folders in the HR archive and made sure each employee’s file was in </w:t>
            </w:r>
          </w:p>
          <w:p w14:paraId="7411CC08" w14:textId="67295268" w:rsidR="002B170D" w:rsidRPr="00462315" w:rsidRDefault="004A0793" w:rsidP="004A0793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>the right place.</w:t>
            </w:r>
          </w:p>
          <w:p w14:paraId="69CD44D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2D68CB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BB51E5" w14:textId="7E209642" w:rsidR="002B170D" w:rsidRDefault="002B170D"/>
    <w:p w14:paraId="739A3643" w14:textId="70039D6A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75A6E01B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00064107" w14:textId="4BB6A620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A0793">
              <w:rPr>
                <w:rFonts w:ascii="Arial" w:hAnsi="Arial" w:cs="Arial"/>
                <w:sz w:val="20"/>
                <w:szCs w:val="20"/>
              </w:rPr>
              <w:t>Belgeleme</w:t>
            </w:r>
            <w:proofErr w:type="spellEnd"/>
          </w:p>
          <w:p w14:paraId="0AF95AA0" w14:textId="0C3EC312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>Documentation</w:t>
            </w:r>
          </w:p>
          <w:p w14:paraId="1B165EA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43917F4" w14:textId="7FFDB431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17</w:t>
            </w:r>
          </w:p>
          <w:p w14:paraId="5D58CE9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32FB819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23BA5E99" w14:textId="77777777" w:rsidTr="00C12BD9">
        <w:trPr>
          <w:trHeight w:val="729"/>
        </w:trPr>
        <w:tc>
          <w:tcPr>
            <w:tcW w:w="7256" w:type="dxa"/>
            <w:vMerge/>
          </w:tcPr>
          <w:p w14:paraId="1DF067B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2AC8A849" w14:textId="496939C1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26.08.2025</w:t>
            </w:r>
          </w:p>
          <w:p w14:paraId="6EECBE3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0B49A7E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29EBF8D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3FCBD0B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F1B50E2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I worked on reviewing personnel files to make sure all documents were correctly labeled and placed. I </w:t>
            </w:r>
          </w:p>
          <w:p w14:paraId="240B8C51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>also checked the dates on safety certificates to flag any upcoming expirations.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A0793">
              <w:rPr>
                <w:rFonts w:ascii="Arial" w:hAnsi="Arial" w:cs="Arial"/>
                <w:sz w:val="20"/>
                <w:szCs w:val="20"/>
              </w:rPr>
              <w:t xml:space="preserve">I updated the Excel </w:t>
            </w:r>
          </w:p>
          <w:p w14:paraId="09132B71" w14:textId="7C640472" w:rsidR="002B170D" w:rsidRPr="00462315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>tracking sheet with the latest attendance numbers.</w:t>
            </w:r>
          </w:p>
          <w:p w14:paraId="3F76468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77D410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B35618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9AF69B" w14:textId="55BAE56A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07498D5B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C9E1E64" w14:textId="239CC60A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4A0793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5900D485" w14:textId="413C4A4C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0FE5C54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7CCD7819" w14:textId="621D693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18</w:t>
            </w:r>
          </w:p>
          <w:p w14:paraId="7185525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22B4A5C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0EC04B89" w14:textId="77777777" w:rsidTr="00C12BD9">
        <w:trPr>
          <w:trHeight w:val="729"/>
        </w:trPr>
        <w:tc>
          <w:tcPr>
            <w:tcW w:w="7256" w:type="dxa"/>
            <w:vMerge/>
          </w:tcPr>
          <w:p w14:paraId="2BC0946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160A240A" w14:textId="16CB92F2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27.08.2025</w:t>
            </w:r>
          </w:p>
          <w:p w14:paraId="1E15475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15E6E7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1AFCADC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21E6FC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94DBADE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I focused on checking attendance data from different construction sites and entering it into Excel. I </w:t>
            </w:r>
          </w:p>
          <w:p w14:paraId="0567C7ED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reviewed leave balances and updated them where necessary. I filed a set of signed safety training forms </w:t>
            </w:r>
          </w:p>
          <w:p w14:paraId="64B226AA" w14:textId="7802258F" w:rsidR="002B170D" w:rsidRPr="00462315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>that had recently been returned.</w:t>
            </w:r>
          </w:p>
          <w:p w14:paraId="218222A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878117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14225C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904128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588E0A8B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D601657" w14:textId="6C7A225E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A0793">
              <w:rPr>
                <w:rFonts w:ascii="Arial" w:hAnsi="Arial" w:cs="Arial"/>
                <w:sz w:val="20"/>
                <w:szCs w:val="20"/>
              </w:rPr>
              <w:t>Evrakları</w:t>
            </w:r>
            <w:proofErr w:type="spellEnd"/>
            <w:r w:rsidR="004A07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A0793">
              <w:rPr>
                <w:rFonts w:ascii="Arial" w:hAnsi="Arial" w:cs="Arial"/>
                <w:sz w:val="20"/>
                <w:szCs w:val="20"/>
              </w:rPr>
              <w:t>Düzenleme</w:t>
            </w:r>
            <w:proofErr w:type="spellEnd"/>
          </w:p>
          <w:p w14:paraId="6A4614FE" w14:textId="7493CF45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>Organizing Files</w:t>
            </w:r>
          </w:p>
          <w:p w14:paraId="1DA04B3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29712E08" w14:textId="57922779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19</w:t>
            </w:r>
          </w:p>
          <w:p w14:paraId="75FFA83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6BE558D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2677D0AB" w14:textId="77777777" w:rsidTr="00C12BD9">
        <w:trPr>
          <w:trHeight w:val="729"/>
        </w:trPr>
        <w:tc>
          <w:tcPr>
            <w:tcW w:w="7256" w:type="dxa"/>
            <w:vMerge/>
          </w:tcPr>
          <w:p w14:paraId="5C3759A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527634E0" w14:textId="13234D8D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28.08.2025</w:t>
            </w:r>
          </w:p>
          <w:p w14:paraId="1BD768D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1DDD66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5C3BC915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5D8CE50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42D755C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I checked and updated the daily attendance list for site employees. I also reviewed leave balances in the </w:t>
            </w:r>
          </w:p>
          <w:p w14:paraId="331E8DC5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Excel file and made sure they were correct. I organized several folders in the archive to make it easier to </w:t>
            </w:r>
          </w:p>
          <w:p w14:paraId="013AD3CD" w14:textId="7EE85C01" w:rsidR="002B170D" w:rsidRPr="00462315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>find employee files when needed.</w:t>
            </w:r>
          </w:p>
          <w:p w14:paraId="48DC10E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3D82297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57CB51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AB17B6" w14:textId="25EFC39E" w:rsidR="002B170D" w:rsidRDefault="002B170D"/>
    <w:p w14:paraId="7A3045F5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3C1629F4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EE4D6AD" w14:textId="6FB0A3EC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 xml:space="preserve">IK </w:t>
            </w:r>
            <w:proofErr w:type="spellStart"/>
            <w:r w:rsidR="004A0793">
              <w:rPr>
                <w:rFonts w:ascii="Arial" w:hAnsi="Arial" w:cs="Arial"/>
                <w:sz w:val="20"/>
                <w:szCs w:val="20"/>
              </w:rPr>
              <w:t>Destek</w:t>
            </w:r>
            <w:proofErr w:type="spellEnd"/>
          </w:p>
          <w:p w14:paraId="2C0CAF3F" w14:textId="74F0DA72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0793">
              <w:rPr>
                <w:rFonts w:ascii="Arial" w:hAnsi="Arial" w:cs="Arial"/>
                <w:sz w:val="20"/>
                <w:szCs w:val="20"/>
              </w:rPr>
              <w:t>HR Support</w:t>
            </w:r>
          </w:p>
          <w:p w14:paraId="7DABDC3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52C7CD4" w14:textId="622E502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20</w:t>
            </w:r>
          </w:p>
          <w:p w14:paraId="56BDB04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461F5BE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C272894" w14:textId="77777777" w:rsidTr="00C12BD9">
        <w:trPr>
          <w:trHeight w:val="729"/>
        </w:trPr>
        <w:tc>
          <w:tcPr>
            <w:tcW w:w="7256" w:type="dxa"/>
            <w:vMerge/>
          </w:tcPr>
          <w:p w14:paraId="3954387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6F077B0E" w14:textId="3836A3E2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29.08.2025</w:t>
            </w:r>
          </w:p>
          <w:p w14:paraId="0D08C70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24C7B2E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1AF67E8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254C756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3AB95FB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I prepared the weekly HR report that included attendance and leave summaries. I checked the Excel </w:t>
            </w:r>
          </w:p>
          <w:p w14:paraId="190FD2F1" w14:textId="77777777" w:rsidR="004A0793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 xml:space="preserve">sheets carefully to correct a few small mistakes. I </w:t>
            </w:r>
            <w:r>
              <w:rPr>
                <w:rFonts w:ascii="Arial" w:hAnsi="Arial" w:cs="Arial"/>
                <w:sz w:val="20"/>
                <w:szCs w:val="20"/>
              </w:rPr>
              <w:t xml:space="preserve">continued </w:t>
            </w:r>
            <w:r w:rsidRPr="004A0793">
              <w:rPr>
                <w:rFonts w:ascii="Arial" w:hAnsi="Arial" w:cs="Arial"/>
                <w:sz w:val="20"/>
                <w:szCs w:val="20"/>
              </w:rPr>
              <w:t>organiz</w:t>
            </w:r>
            <w:r>
              <w:rPr>
                <w:rFonts w:ascii="Arial" w:hAnsi="Arial" w:cs="Arial"/>
                <w:sz w:val="20"/>
                <w:szCs w:val="20"/>
              </w:rPr>
              <w:t>ing files from yesterday</w:t>
            </w:r>
            <w:r w:rsidRPr="004A0793">
              <w:rPr>
                <w:rFonts w:ascii="Arial" w:hAnsi="Arial" w:cs="Arial"/>
                <w:sz w:val="20"/>
                <w:szCs w:val="20"/>
              </w:rPr>
              <w:t xml:space="preserve"> and stored</w:t>
            </w:r>
          </w:p>
          <w:p w14:paraId="013FEC40" w14:textId="0F1C2A17" w:rsidR="002B170D" w:rsidRPr="00462315" w:rsidRDefault="004A0793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A0793">
              <w:rPr>
                <w:rFonts w:ascii="Arial" w:hAnsi="Arial" w:cs="Arial"/>
                <w:sz w:val="20"/>
                <w:szCs w:val="20"/>
              </w:rPr>
              <w:t>updated documents in the archive room and made sure each folder matched the digital records.</w:t>
            </w:r>
          </w:p>
          <w:p w14:paraId="0C56F6D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F487AA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A96819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544BE0" w14:textId="5E75F8D6" w:rsidR="002B170D" w:rsidRDefault="002B170D"/>
    <w:p w14:paraId="6ED809DF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4EFFD5C6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5C5B969D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0ADE5C5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A547D2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651F8B1" w14:textId="5C86487D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21</w:t>
            </w:r>
          </w:p>
          <w:p w14:paraId="51BE68A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10C0C98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79F65146" w14:textId="77777777" w:rsidTr="00C12BD9">
        <w:trPr>
          <w:trHeight w:val="729"/>
        </w:trPr>
        <w:tc>
          <w:tcPr>
            <w:tcW w:w="7256" w:type="dxa"/>
            <w:vMerge/>
          </w:tcPr>
          <w:p w14:paraId="47B8DA5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199CBAB6" w14:textId="4349A523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01.09.2025</w:t>
            </w:r>
          </w:p>
          <w:p w14:paraId="2CB384B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7DF6A3C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7CFEDDB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7998E2F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948E7C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CF10F2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6DFB5E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F52D55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C68F57" w14:textId="4810C65C" w:rsidR="002B170D" w:rsidRDefault="002B170D"/>
    <w:p w14:paraId="1C5A1CD5" w14:textId="0DD58B82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17723396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3DF44A67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FD722DD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B61632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4224E9F1" w14:textId="29142E9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22</w:t>
            </w:r>
          </w:p>
          <w:p w14:paraId="1D2F8D2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4447F44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20AF9E18" w14:textId="77777777" w:rsidTr="00C12BD9">
        <w:trPr>
          <w:trHeight w:val="729"/>
        </w:trPr>
        <w:tc>
          <w:tcPr>
            <w:tcW w:w="7256" w:type="dxa"/>
            <w:vMerge/>
          </w:tcPr>
          <w:p w14:paraId="1331D06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7914706E" w14:textId="6CCD92D0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02.09.2025</w:t>
            </w:r>
          </w:p>
          <w:p w14:paraId="202A1F9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0B0A2EB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C86D9B9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C50B04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E863D3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EE69EF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06DA14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8D207E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9A7DB7" w14:textId="0B105D3C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14E030A5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E077EBE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0964A9E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0B9522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0091C2AB" w14:textId="305FF798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23</w:t>
            </w:r>
          </w:p>
          <w:p w14:paraId="72E5DBF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7733AF7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79DB28EC" w14:textId="77777777" w:rsidTr="00C12BD9">
        <w:trPr>
          <w:trHeight w:val="729"/>
        </w:trPr>
        <w:tc>
          <w:tcPr>
            <w:tcW w:w="7256" w:type="dxa"/>
            <w:vMerge/>
          </w:tcPr>
          <w:p w14:paraId="77B6E282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3E1C9AC0" w14:textId="48F34F62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03.09.2025</w:t>
            </w:r>
          </w:p>
          <w:p w14:paraId="6A69859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6D37343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68BD370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67BDEB2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BF430E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2041A8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27A915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327CBA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C39ECD" w14:textId="33381F2A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7B4C4D93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1DDD8122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5AFBF01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23F786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67FB0EF6" w14:textId="64B9623F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24</w:t>
            </w:r>
          </w:p>
          <w:p w14:paraId="2579E3C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502374F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5F7BFFCF" w14:textId="77777777" w:rsidTr="00C12BD9">
        <w:trPr>
          <w:trHeight w:val="729"/>
        </w:trPr>
        <w:tc>
          <w:tcPr>
            <w:tcW w:w="7256" w:type="dxa"/>
            <w:vMerge/>
          </w:tcPr>
          <w:p w14:paraId="3948F2A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3E92641C" w14:textId="56E442D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04.09.2025</w:t>
            </w:r>
          </w:p>
          <w:p w14:paraId="111765C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49A87AC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8BCCCBE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3311934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444BAD8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64E2B9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FEAA46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7B2FDB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72C0D5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1DEB550D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13DA8EFE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2AC66F0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AF5D5A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74129161" w14:textId="27CB8BCB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25</w:t>
            </w:r>
          </w:p>
          <w:p w14:paraId="0760201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0DBCC557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1F6F8C0" w14:textId="77777777" w:rsidTr="00C12BD9">
        <w:trPr>
          <w:trHeight w:val="729"/>
        </w:trPr>
        <w:tc>
          <w:tcPr>
            <w:tcW w:w="7256" w:type="dxa"/>
            <w:vMerge/>
          </w:tcPr>
          <w:p w14:paraId="682AA14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4679D432" w14:textId="0A1AA25D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05.09.2025</w:t>
            </w:r>
          </w:p>
          <w:p w14:paraId="4ACE4CD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6767BE2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797F25E3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4AB186A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787E1F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2F512D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EE0352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A63960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0E0427" w14:textId="101B3808" w:rsidR="002B170D" w:rsidRDefault="002B170D"/>
    <w:p w14:paraId="0C36099B" w14:textId="614F1DD3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2C802FF4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120BFDCF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1149E00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FE61D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3FFCF223" w14:textId="5F22DD61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26</w:t>
            </w:r>
          </w:p>
          <w:p w14:paraId="65E211E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2CD618B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14D48E3D" w14:textId="77777777" w:rsidTr="00C12BD9">
        <w:trPr>
          <w:trHeight w:val="729"/>
        </w:trPr>
        <w:tc>
          <w:tcPr>
            <w:tcW w:w="7256" w:type="dxa"/>
            <w:vMerge/>
          </w:tcPr>
          <w:p w14:paraId="4CBC71F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746BFD45" w14:textId="57552A2B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08.09.2025</w:t>
            </w:r>
          </w:p>
          <w:p w14:paraId="6DE02E4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4C5C87D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6057656A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39617E0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C2D5B9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31E8EE9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65D543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573A39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B04A6F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45B85111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9E1E582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A2E969F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8554F4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1BCEC710" w14:textId="15D7FCE8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27</w:t>
            </w:r>
          </w:p>
          <w:p w14:paraId="66B75EB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23BA862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2B66412B" w14:textId="77777777" w:rsidTr="00C12BD9">
        <w:trPr>
          <w:trHeight w:val="729"/>
        </w:trPr>
        <w:tc>
          <w:tcPr>
            <w:tcW w:w="7256" w:type="dxa"/>
            <w:vMerge/>
          </w:tcPr>
          <w:p w14:paraId="4B0AD20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7928B3CE" w14:textId="7C8B6670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09.09.2025</w:t>
            </w:r>
          </w:p>
          <w:p w14:paraId="2986CE7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3AA680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13251E66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0CDED9E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C5B21A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F25F0B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5D912E9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5B45B7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EB2FCC" w14:textId="72AD6596" w:rsidR="002B170D" w:rsidRDefault="002B170D"/>
    <w:p w14:paraId="011F2242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24927700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33CE8822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5494344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6A6430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2366F7CE" w14:textId="6C63B2EE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28</w:t>
            </w:r>
          </w:p>
          <w:p w14:paraId="403D688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0EDF38C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711047EC" w14:textId="77777777" w:rsidTr="00C12BD9">
        <w:trPr>
          <w:trHeight w:val="729"/>
        </w:trPr>
        <w:tc>
          <w:tcPr>
            <w:tcW w:w="7256" w:type="dxa"/>
            <w:vMerge/>
          </w:tcPr>
          <w:p w14:paraId="21EBF7C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748CFFF4" w14:textId="6A36A215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10.09.2025</w:t>
            </w:r>
          </w:p>
          <w:p w14:paraId="6044271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319D0D3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33525DB6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18A4263E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C5BD596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1A1DDD1F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06B8AB08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586114B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417EE2" w14:textId="605921EB" w:rsidR="002B170D" w:rsidRDefault="002B170D"/>
    <w:p w14:paraId="07B90749" w14:textId="7E0001B9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2B170D" w:rsidRPr="00462315" w14:paraId="1B588BFE" w14:textId="77777777" w:rsidTr="00C12BD9">
        <w:trPr>
          <w:trHeight w:val="729"/>
        </w:trPr>
        <w:tc>
          <w:tcPr>
            <w:tcW w:w="7256" w:type="dxa"/>
            <w:vMerge w:val="restart"/>
            <w:vAlign w:val="center"/>
          </w:tcPr>
          <w:p w14:paraId="051DD299" w14:textId="44CB1086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424DADF" w14:textId="77777777" w:rsidR="002B170D" w:rsidRPr="004521B7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4ED8C0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5822D644" w14:textId="35DDE53B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867C36">
              <w:rPr>
                <w:rFonts w:ascii="Arial" w:hAnsi="Arial" w:cs="Arial"/>
                <w:sz w:val="20"/>
                <w:szCs w:val="20"/>
              </w:rPr>
              <w:t>29</w:t>
            </w:r>
          </w:p>
          <w:p w14:paraId="4B82DF2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76B8671C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B170D" w:rsidRPr="00462315" w14:paraId="032C5BF5" w14:textId="77777777" w:rsidTr="00C12BD9">
        <w:trPr>
          <w:trHeight w:val="729"/>
        </w:trPr>
        <w:tc>
          <w:tcPr>
            <w:tcW w:w="7256" w:type="dxa"/>
            <w:vMerge/>
          </w:tcPr>
          <w:p w14:paraId="2EFF5BA0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156AE67D" w14:textId="2B7395CE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11.09.2025</w:t>
            </w:r>
          </w:p>
          <w:p w14:paraId="41190953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78878CAA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2B170D" w:rsidRPr="00462315" w14:paraId="6533CAEE" w14:textId="77777777" w:rsidTr="00C12BD9">
        <w:trPr>
          <w:cantSplit/>
          <w:trHeight w:val="10802"/>
        </w:trPr>
        <w:tc>
          <w:tcPr>
            <w:tcW w:w="9502" w:type="dxa"/>
            <w:gridSpan w:val="2"/>
          </w:tcPr>
          <w:p w14:paraId="57D085C4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5A8A02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114AA85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0DE8C8D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4C2EE11" w14:textId="77777777" w:rsidR="002B170D" w:rsidRPr="00462315" w:rsidRDefault="002B170D" w:rsidP="00C12BD9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15F9D3" w14:textId="77777777" w:rsidR="002B170D" w:rsidRDefault="002B170D">
      <w: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4521B7" w:rsidRPr="00462315" w14:paraId="6E460A88" w14:textId="77777777" w:rsidTr="004521B7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DFBA3FB" w14:textId="32DEDECC" w:rsidR="004521B7" w:rsidRPr="004521B7" w:rsidRDefault="004521B7" w:rsidP="004521B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  <w:r w:rsidR="002B170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CECCD2" w14:textId="10058C4C" w:rsidR="004521B7" w:rsidRPr="004521B7" w:rsidRDefault="004521B7" w:rsidP="004521B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  <w:r w:rsidR="002B170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7D71DB" w14:textId="4D9458D9" w:rsidR="004521B7" w:rsidRPr="00462315" w:rsidRDefault="004521B7" w:rsidP="004521B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1885D1E0" w14:textId="23C77AC0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 w:rsidR="00010E4F">
              <w:rPr>
                <w:rFonts w:ascii="Arial" w:hAnsi="Arial" w:cs="Arial"/>
                <w:sz w:val="20"/>
                <w:szCs w:val="20"/>
              </w:rPr>
              <w:t>.</w:t>
            </w:r>
            <w:r w:rsidR="002B170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30</w:t>
            </w:r>
          </w:p>
          <w:p w14:paraId="60D146C1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579445C9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521B7" w:rsidRPr="00462315" w14:paraId="18AD37AC" w14:textId="77777777" w:rsidTr="00462315">
        <w:trPr>
          <w:trHeight w:val="729"/>
        </w:trPr>
        <w:tc>
          <w:tcPr>
            <w:tcW w:w="7256" w:type="dxa"/>
            <w:vMerge/>
          </w:tcPr>
          <w:p w14:paraId="4344FE98" w14:textId="267E5F46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48E7DB85" w14:textId="5FFD519C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  <w:r w:rsidR="002B170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7C36">
              <w:rPr>
                <w:rFonts w:ascii="Arial" w:hAnsi="Arial" w:cs="Arial"/>
                <w:sz w:val="20"/>
                <w:szCs w:val="20"/>
              </w:rPr>
              <w:t>12.09.2025</w:t>
            </w:r>
          </w:p>
          <w:p w14:paraId="01DD500B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2254577E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462315" w:rsidRPr="00462315" w14:paraId="25661DD9" w14:textId="77777777" w:rsidTr="00462315">
        <w:trPr>
          <w:cantSplit/>
          <w:trHeight w:val="10802"/>
        </w:trPr>
        <w:tc>
          <w:tcPr>
            <w:tcW w:w="9502" w:type="dxa"/>
            <w:gridSpan w:val="2"/>
          </w:tcPr>
          <w:p w14:paraId="483D831F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ADC1A98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8F52D5B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0D9EAE1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3148603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993D1DE" w14:textId="77777777" w:rsidR="00462315" w:rsidRDefault="00462315" w:rsidP="00462315">
      <w:pPr>
        <w:tabs>
          <w:tab w:val="left" w:pos="1785"/>
        </w:tabs>
      </w:pPr>
    </w:p>
    <w:p w14:paraId="16E708CB" w14:textId="77777777" w:rsidR="00462315" w:rsidRPr="00AC5892" w:rsidRDefault="00462315" w:rsidP="00C43C37">
      <w:pPr>
        <w:rPr>
          <w:rFonts w:ascii="Arial" w:hAnsi="Arial" w:cs="Arial"/>
          <w:sz w:val="20"/>
          <w:szCs w:val="20"/>
          <w:lang w:val="tr-TR"/>
        </w:rPr>
      </w:pPr>
    </w:p>
    <w:sectPr w:rsidR="00462315" w:rsidRPr="00AC5892">
      <w:headerReference w:type="default" r:id="rId9"/>
      <w:pgSz w:w="11906" w:h="16838"/>
      <w:pgMar w:top="1191" w:right="1418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791AF" w14:textId="77777777" w:rsidR="00F93378" w:rsidRDefault="00F93378" w:rsidP="009F2D8A">
      <w:r>
        <w:separator/>
      </w:r>
    </w:p>
  </w:endnote>
  <w:endnote w:type="continuationSeparator" w:id="0">
    <w:p w14:paraId="77B3B163" w14:textId="77777777" w:rsidR="00F93378" w:rsidRDefault="00F93378" w:rsidP="009F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0177" w14:textId="77777777" w:rsidR="00F93378" w:rsidRDefault="00F93378" w:rsidP="009F2D8A">
      <w:r>
        <w:separator/>
      </w:r>
    </w:p>
  </w:footnote>
  <w:footnote w:type="continuationSeparator" w:id="0">
    <w:p w14:paraId="0184DA02" w14:textId="77777777" w:rsidR="00F93378" w:rsidRDefault="00F93378" w:rsidP="009F2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7B5A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sz w:val="22"/>
        <w:szCs w:val="22"/>
        <w:lang w:val="tr-TR"/>
      </w:rPr>
    </w:pPr>
    <w:r w:rsidRPr="009F2D8A">
      <w:rPr>
        <w:rFonts w:asciiTheme="minorHAnsi" w:eastAsiaTheme="minorHAnsi" w:hAnsiTheme="minorHAnsi" w:cstheme="minorBidi"/>
        <w:noProof/>
        <w:sz w:val="22"/>
        <w:szCs w:val="22"/>
        <w:lang w:val="tr-TR" w:eastAsia="tr-TR"/>
      </w:rPr>
      <w:drawing>
        <wp:anchor distT="0" distB="0" distL="114300" distR="114300" simplePos="0" relativeHeight="251660288" behindDoc="1" locked="0" layoutInCell="1" allowOverlap="1" wp14:anchorId="35199848" wp14:editId="31F3C871">
          <wp:simplePos x="0" y="0"/>
          <wp:positionH relativeFrom="column">
            <wp:posOffset>4458759</wp:posOffset>
          </wp:positionH>
          <wp:positionV relativeFrom="paragraph">
            <wp:posOffset>-304376</wp:posOffset>
          </wp:positionV>
          <wp:extent cx="1727835" cy="524510"/>
          <wp:effectExtent l="0" t="0" r="5715" b="8890"/>
          <wp:wrapSquare wrapText="bothSides"/>
          <wp:docPr id="5" name="Picture 5" descr="C:\Users\ilkim\Dropbox\MU\Logo\İşletmeF\İşletme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lkim\Dropbox\MU\Logo\İşletmeF\İşletmeF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783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2D8A">
      <w:rPr>
        <w:rFonts w:ascii="Arial" w:eastAsiaTheme="minorHAnsi" w:hAnsi="Arial" w:cs="Arial"/>
        <w:b/>
        <w:sz w:val="22"/>
        <w:szCs w:val="22"/>
        <w:lang w:val="tr-TR"/>
      </w:rPr>
      <w:t>MARMARA ÜNİVERSİTESİ</w:t>
    </w:r>
  </w:p>
  <w:p w14:paraId="501DED8E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sz w:val="22"/>
        <w:szCs w:val="22"/>
        <w:lang w:val="tr-TR"/>
      </w:rPr>
    </w:pPr>
    <w:r w:rsidRPr="009F2D8A">
      <w:rPr>
        <w:rFonts w:asciiTheme="minorHAnsi" w:eastAsiaTheme="minorHAnsi" w:hAnsiTheme="minorHAnsi" w:cstheme="minorBidi"/>
        <w:noProof/>
        <w:sz w:val="22"/>
        <w:szCs w:val="22"/>
        <w:lang w:val="tr-TR" w:eastAsia="tr-TR"/>
      </w:rPr>
      <w:drawing>
        <wp:anchor distT="0" distB="0" distL="114300" distR="114300" simplePos="0" relativeHeight="251659264" behindDoc="0" locked="0" layoutInCell="1" allowOverlap="1" wp14:anchorId="705D590F" wp14:editId="482E95A0">
          <wp:simplePos x="0" y="0"/>
          <wp:positionH relativeFrom="column">
            <wp:posOffset>5088044</wp:posOffset>
          </wp:positionH>
          <wp:positionV relativeFrom="paragraph">
            <wp:posOffset>104986</wp:posOffset>
          </wp:positionV>
          <wp:extent cx="1032510" cy="443230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2510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F2D8A">
      <w:rPr>
        <w:rFonts w:ascii="Arial" w:eastAsiaTheme="minorHAnsi" w:hAnsi="Arial" w:cs="Arial"/>
        <w:b/>
        <w:sz w:val="22"/>
        <w:szCs w:val="22"/>
        <w:lang w:val="tr-TR"/>
      </w:rPr>
      <w:t>İŞLETME FAKÜLTESİ</w:t>
    </w:r>
  </w:p>
  <w:p w14:paraId="272F53D4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="Arial" w:eastAsiaTheme="minorHAnsi" w:hAnsi="Arial" w:cs="Arial"/>
        <w:b/>
        <w:sz w:val="22"/>
        <w:szCs w:val="22"/>
        <w:lang w:val="tr-TR"/>
      </w:rPr>
    </w:pPr>
    <w:r w:rsidRPr="009F2D8A">
      <w:rPr>
        <w:rFonts w:ascii="Arial" w:eastAsiaTheme="minorHAnsi" w:hAnsi="Arial" w:cs="Arial"/>
        <w:b/>
        <w:sz w:val="22"/>
        <w:szCs w:val="22"/>
        <w:lang w:val="tr-TR"/>
      </w:rPr>
      <w:t>YÖNETİM BİLİŞİM SİSTEMLERİ BÖLÜMÜ</w:t>
    </w:r>
  </w:p>
  <w:p w14:paraId="5DAFAD6D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sz w:val="22"/>
        <w:szCs w:val="22"/>
        <w:lang w:val="tr-TR"/>
      </w:rPr>
    </w:pPr>
  </w:p>
  <w:p w14:paraId="379D1E64" w14:textId="25D8ABB6" w:rsidR="009F2D8A" w:rsidRDefault="003D307E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="Arial" w:eastAsiaTheme="minorHAnsi" w:hAnsi="Arial" w:cs="Arial"/>
        <w:b/>
        <w:sz w:val="20"/>
        <w:szCs w:val="22"/>
        <w:lang w:val="tr-TR"/>
      </w:rPr>
    </w:pPr>
    <w:r>
      <w:rPr>
        <w:rFonts w:ascii="Arial" w:eastAsiaTheme="minorHAnsi" w:hAnsi="Arial" w:cs="Arial"/>
        <w:b/>
        <w:sz w:val="20"/>
        <w:szCs w:val="22"/>
        <w:lang w:val="tr-TR"/>
      </w:rPr>
      <w:t>MIS_FORM_5</w:t>
    </w:r>
    <w:r w:rsidR="00FF1549">
      <w:rPr>
        <w:rFonts w:ascii="Arial" w:eastAsiaTheme="minorHAnsi" w:hAnsi="Arial" w:cs="Arial"/>
        <w:b/>
        <w:sz w:val="20"/>
        <w:szCs w:val="22"/>
        <w:lang w:val="tr-TR"/>
      </w:rPr>
      <w:t xml:space="preserve">: </w:t>
    </w:r>
    <w:r w:rsidR="009F2D8A">
      <w:rPr>
        <w:rFonts w:ascii="Arial" w:eastAsiaTheme="minorHAnsi" w:hAnsi="Arial" w:cs="Arial"/>
        <w:b/>
        <w:sz w:val="20"/>
        <w:szCs w:val="22"/>
        <w:lang w:val="tr-TR"/>
      </w:rPr>
      <w:t>STAJ RAPORU</w:t>
    </w:r>
  </w:p>
  <w:p w14:paraId="21A3BC78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i/>
        <w:sz w:val="20"/>
        <w:szCs w:val="22"/>
        <w:lang w:val="tr-TR"/>
      </w:rPr>
    </w:pPr>
  </w:p>
  <w:p w14:paraId="21820EC7" w14:textId="77777777" w:rsidR="009F2D8A" w:rsidRDefault="009F2D8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67FCE"/>
    <w:multiLevelType w:val="hybridMultilevel"/>
    <w:tmpl w:val="906641C6"/>
    <w:lvl w:ilvl="0" w:tplc="A1723C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D5E10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510C4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5989E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82D1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BEB4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6A42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104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487F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77314">
    <w:abstractNumId w:val="0"/>
    <w:lvlOverride w:ilvl="0">
      <w:lvl w:ilvl="0" w:tplc="A1723C76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7C2"/>
    <w:rsid w:val="00010E4F"/>
    <w:rsid w:val="00026E6C"/>
    <w:rsid w:val="000C06C4"/>
    <w:rsid w:val="000C2849"/>
    <w:rsid w:val="000F19AE"/>
    <w:rsid w:val="00133DA1"/>
    <w:rsid w:val="001411D7"/>
    <w:rsid w:val="00150132"/>
    <w:rsid w:val="001908CA"/>
    <w:rsid w:val="001E726C"/>
    <w:rsid w:val="00217AF2"/>
    <w:rsid w:val="002650D3"/>
    <w:rsid w:val="002B170D"/>
    <w:rsid w:val="002B55E0"/>
    <w:rsid w:val="002F60FF"/>
    <w:rsid w:val="0031491D"/>
    <w:rsid w:val="0039325E"/>
    <w:rsid w:val="003A626A"/>
    <w:rsid w:val="003B2226"/>
    <w:rsid w:val="003D307E"/>
    <w:rsid w:val="00404BEF"/>
    <w:rsid w:val="00423C2A"/>
    <w:rsid w:val="0042706A"/>
    <w:rsid w:val="00450B9B"/>
    <w:rsid w:val="004521B7"/>
    <w:rsid w:val="00462315"/>
    <w:rsid w:val="004A0793"/>
    <w:rsid w:val="004E1FE6"/>
    <w:rsid w:val="005B0869"/>
    <w:rsid w:val="005D1E05"/>
    <w:rsid w:val="00624F2C"/>
    <w:rsid w:val="00637FF6"/>
    <w:rsid w:val="00690D90"/>
    <w:rsid w:val="006A556A"/>
    <w:rsid w:val="006C4FF5"/>
    <w:rsid w:val="00732183"/>
    <w:rsid w:val="00772FCA"/>
    <w:rsid w:val="007A3BD9"/>
    <w:rsid w:val="007A72C7"/>
    <w:rsid w:val="007D3D89"/>
    <w:rsid w:val="00801B5D"/>
    <w:rsid w:val="008568CB"/>
    <w:rsid w:val="0086684D"/>
    <w:rsid w:val="00867C36"/>
    <w:rsid w:val="00880B65"/>
    <w:rsid w:val="008820C5"/>
    <w:rsid w:val="008976B5"/>
    <w:rsid w:val="008B0764"/>
    <w:rsid w:val="008B3FAA"/>
    <w:rsid w:val="008B4E16"/>
    <w:rsid w:val="008B6E29"/>
    <w:rsid w:val="008C4F75"/>
    <w:rsid w:val="008D3F44"/>
    <w:rsid w:val="00930CFB"/>
    <w:rsid w:val="00937824"/>
    <w:rsid w:val="009D46F7"/>
    <w:rsid w:val="009F2D8A"/>
    <w:rsid w:val="009F2EF6"/>
    <w:rsid w:val="00A0041A"/>
    <w:rsid w:val="00A15ADD"/>
    <w:rsid w:val="00A22A1E"/>
    <w:rsid w:val="00A26504"/>
    <w:rsid w:val="00A40F68"/>
    <w:rsid w:val="00A42F02"/>
    <w:rsid w:val="00A62EA4"/>
    <w:rsid w:val="00AC5892"/>
    <w:rsid w:val="00B0743B"/>
    <w:rsid w:val="00B17994"/>
    <w:rsid w:val="00B323E9"/>
    <w:rsid w:val="00B669D8"/>
    <w:rsid w:val="00B94664"/>
    <w:rsid w:val="00BC6D23"/>
    <w:rsid w:val="00BE1D9D"/>
    <w:rsid w:val="00C034CA"/>
    <w:rsid w:val="00C12BD9"/>
    <w:rsid w:val="00C43C37"/>
    <w:rsid w:val="00D1731C"/>
    <w:rsid w:val="00D43704"/>
    <w:rsid w:val="00D815C4"/>
    <w:rsid w:val="00DA597C"/>
    <w:rsid w:val="00DF024B"/>
    <w:rsid w:val="00E02DD4"/>
    <w:rsid w:val="00E14A4D"/>
    <w:rsid w:val="00E2343A"/>
    <w:rsid w:val="00ED2A16"/>
    <w:rsid w:val="00F32E20"/>
    <w:rsid w:val="00F42404"/>
    <w:rsid w:val="00F46357"/>
    <w:rsid w:val="00F85634"/>
    <w:rsid w:val="00F93378"/>
    <w:rsid w:val="00FB37C2"/>
    <w:rsid w:val="00FC69E9"/>
    <w:rsid w:val="00FE1427"/>
    <w:rsid w:val="00FE45F7"/>
    <w:rsid w:val="00FE68EE"/>
    <w:rsid w:val="00FE7EC7"/>
    <w:rsid w:val="00FF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BDAD80"/>
  <w15:chartTrackingRefBased/>
  <w15:docId w15:val="{925CA239-7E00-497D-96C9-475E11B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Balk1">
    <w:name w:val="heading 1"/>
    <w:basedOn w:val="Normal"/>
    <w:next w:val="Normal"/>
    <w:link w:val="Balk1Char"/>
    <w:qFormat/>
    <w:pPr>
      <w:keepNext/>
      <w:outlineLvl w:val="0"/>
    </w:pPr>
    <w:rPr>
      <w:b/>
      <w:bCs/>
      <w:sz w:val="16"/>
    </w:rPr>
  </w:style>
  <w:style w:type="paragraph" w:styleId="Balk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60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alk4">
    <w:name w:val="heading 4"/>
    <w:basedOn w:val="Normal"/>
    <w:next w:val="Normal"/>
    <w:qFormat/>
    <w:pPr>
      <w:keepNext/>
      <w:ind w:right="-828"/>
      <w:outlineLvl w:val="3"/>
    </w:pPr>
    <w:rPr>
      <w:rFonts w:ascii="Arial" w:hAnsi="Arial" w:cs="Arial"/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stBilgi">
    <w:name w:val="header"/>
    <w:basedOn w:val="Normal"/>
    <w:link w:val="stBilgiChar"/>
    <w:uiPriority w:val="99"/>
    <w:unhideWhenUsed/>
    <w:rsid w:val="009F2D8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F2D8A"/>
    <w:rPr>
      <w:sz w:val="24"/>
      <w:szCs w:val="24"/>
      <w:lang w:val="en-US" w:eastAsia="en-US"/>
    </w:rPr>
  </w:style>
  <w:style w:type="paragraph" w:styleId="AltBilgi">
    <w:name w:val="footer"/>
    <w:basedOn w:val="Normal"/>
    <w:link w:val="AltBilgiChar"/>
    <w:uiPriority w:val="99"/>
    <w:unhideWhenUsed/>
    <w:rsid w:val="009F2D8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F2D8A"/>
    <w:rPr>
      <w:sz w:val="24"/>
      <w:szCs w:val="24"/>
      <w:lang w:val="en-US" w:eastAsia="en-US"/>
    </w:rPr>
  </w:style>
  <w:style w:type="table" w:styleId="TabloKlavuzu">
    <w:name w:val="Table Grid"/>
    <w:basedOn w:val="NormalTablo"/>
    <w:uiPriority w:val="59"/>
    <w:rsid w:val="00856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AC5892"/>
    <w:rPr>
      <w:color w:val="808080"/>
    </w:rPr>
  </w:style>
  <w:style w:type="character" w:customStyle="1" w:styleId="Balk1Char">
    <w:name w:val="Başlık 1 Char"/>
    <w:basedOn w:val="VarsaylanParagrafYazTipi"/>
    <w:link w:val="Balk1"/>
    <w:rsid w:val="009F2EF6"/>
    <w:rPr>
      <w:b/>
      <w:bCs/>
      <w:sz w:val="16"/>
      <w:szCs w:val="24"/>
      <w:lang w:val="en-US" w:eastAsia="en-US"/>
    </w:rPr>
  </w:style>
  <w:style w:type="character" w:customStyle="1" w:styleId="rynqvb">
    <w:name w:val="rynqvb"/>
    <w:basedOn w:val="VarsaylanParagrafYazTipi"/>
    <w:rsid w:val="00F42404"/>
  </w:style>
  <w:style w:type="character" w:customStyle="1" w:styleId="Balk3Char">
    <w:name w:val="Başlık 3 Char"/>
    <w:basedOn w:val="VarsaylanParagrafYazTipi"/>
    <w:link w:val="Balk3"/>
    <w:uiPriority w:val="9"/>
    <w:semiHidden/>
    <w:rsid w:val="002F60F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46231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62315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62315"/>
    <w:rPr>
      <w:lang w:val="en-US" w:eastAsia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6231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62315"/>
    <w:rPr>
      <w:b/>
      <w:bCs/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62315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6231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2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word\Staj%20Defteri%20&#246;rne&#287;i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C49CC8184E4FB8AF099BB733505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FECD5-5E02-41F8-8C3D-693D6AFD8FF2}"/>
      </w:docPartPr>
      <w:docPartBody>
        <w:p w:rsidR="002C0351" w:rsidRDefault="002F7571" w:rsidP="002F7571">
          <w:pPr>
            <w:pStyle w:val="3BC49CC8184E4FB8AF099BB733505923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BC18B4A7B8948F897E73C87F9B88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4DCD2-A5F9-40BE-B8CF-F13DDB4DF434}"/>
      </w:docPartPr>
      <w:docPartBody>
        <w:p w:rsidR="002C0351" w:rsidRDefault="002F7571" w:rsidP="002F7571">
          <w:pPr>
            <w:pStyle w:val="FBC18B4A7B8948F897E73C87F9B8865D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8FBD82D4A1974B548A8B002541B70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9C0A3-21A0-49C8-B438-CFBAE463AD7F}"/>
      </w:docPartPr>
      <w:docPartBody>
        <w:p w:rsidR="002C0351" w:rsidRDefault="002F7571" w:rsidP="002F7571">
          <w:pPr>
            <w:pStyle w:val="8FBD82D4A1974B548A8B002541B70FD2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2A7F6287FFC4D938B46A80455646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91EB-8CD6-4C9B-8CAB-E0C5CE50B8C9}"/>
      </w:docPartPr>
      <w:docPartBody>
        <w:p w:rsidR="002C0351" w:rsidRDefault="002F7571" w:rsidP="002F7571">
          <w:pPr>
            <w:pStyle w:val="42A7F6287FFC4D938B46A8045564683E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F3BF19DF70347D2A91152469EEB2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4F247-F330-4AE6-867B-A99571DE7DE5}"/>
      </w:docPartPr>
      <w:docPartBody>
        <w:p w:rsidR="002C0351" w:rsidRDefault="002F7571" w:rsidP="002F7571">
          <w:pPr>
            <w:pStyle w:val="0F3BF19DF70347D2A91152469EEB2EA8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F53B0A4A76D443CA5E9C65C10BDB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C56A8-782B-4898-A631-349A3CE99870}"/>
      </w:docPartPr>
      <w:docPartBody>
        <w:p w:rsidR="002C0351" w:rsidRDefault="002F7571" w:rsidP="002F7571">
          <w:pPr>
            <w:pStyle w:val="AF53B0A4A76D443CA5E9C65C10BDB17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65A414202EE74C9A9B4AE425F8A45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1E875-94CF-452B-B1C2-DDA5063AE324}"/>
      </w:docPartPr>
      <w:docPartBody>
        <w:p w:rsidR="002C0351" w:rsidRDefault="002F7571" w:rsidP="002F7571">
          <w:pPr>
            <w:pStyle w:val="65A414202EE74C9A9B4AE425F8A45242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7703AA3DFA3240F0805C4C7BB2477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780-C1AF-4E2E-BB71-8F5BE5EBCBD8}"/>
      </w:docPartPr>
      <w:docPartBody>
        <w:p w:rsidR="002C0351" w:rsidRDefault="002F7571" w:rsidP="002F7571">
          <w:pPr>
            <w:pStyle w:val="7703AA3DFA3240F0805C4C7BB24775AE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4BC25CEFE4F49F49E8B730BEB2D8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CA329-1BED-4261-9F21-080CA708D595}"/>
      </w:docPartPr>
      <w:docPartBody>
        <w:p w:rsidR="002C0351" w:rsidRDefault="002F7571" w:rsidP="002F7571">
          <w:pPr>
            <w:pStyle w:val="44BC25CEFE4F49F49E8B730BEB2D8D42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9FDA9DEF8CF4942BADDCF8A41E9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1427F-25AA-4EC4-AF4B-525DBD2DF7DD}"/>
      </w:docPartPr>
      <w:docPartBody>
        <w:p w:rsidR="002C0351" w:rsidRDefault="002F7571" w:rsidP="002F7571">
          <w:pPr>
            <w:pStyle w:val="F9FDA9DEF8CF4942BADDCF8A41E9589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AA2FE2CCA914D4C97CD1C336A426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CF83B-AC7B-425D-922A-11245C6ADED6}"/>
      </w:docPartPr>
      <w:docPartBody>
        <w:p w:rsidR="002C0351" w:rsidRDefault="002F7571" w:rsidP="002F7571">
          <w:pPr>
            <w:pStyle w:val="FAA2FE2CCA914D4C97CD1C336A4265C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3A4B417D47340799D8488B2C651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125FE-4CBF-47E1-839A-FB2A0FB36EA4}"/>
      </w:docPartPr>
      <w:docPartBody>
        <w:p w:rsidR="002C0351" w:rsidRDefault="002F7571" w:rsidP="002F7571">
          <w:pPr>
            <w:pStyle w:val="23A4B417D47340799D8488B2C651A93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9833C44522942F59D042CEBEE970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9B78A-95CD-4DE0-8CB0-1B3A4F3B7EFB}"/>
      </w:docPartPr>
      <w:docPartBody>
        <w:p w:rsidR="002C0351" w:rsidRDefault="002F7571" w:rsidP="002F7571">
          <w:pPr>
            <w:pStyle w:val="29833C44522942F59D042CEBEE97064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93054CE0D9754398A735929CE6AB2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DB58B-B12F-4128-B9F0-9A4A73A2EDB5}"/>
      </w:docPartPr>
      <w:docPartBody>
        <w:p w:rsidR="002C0351" w:rsidRDefault="002F7571" w:rsidP="002F7571">
          <w:pPr>
            <w:pStyle w:val="93054CE0D9754398A735929CE6AB2FDB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05F0F9A54604E63A33D91698F38A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FBA2C-4A51-4101-AAC2-5EEAFAB79FC7}"/>
      </w:docPartPr>
      <w:docPartBody>
        <w:p w:rsidR="002C0351" w:rsidRDefault="002F7571" w:rsidP="002F7571">
          <w:pPr>
            <w:pStyle w:val="205F0F9A54604E63A33D91698F38A59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5E444D44287E44F2AD7EE2E4B730B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A1DBF-C620-4A74-8D49-C62156279988}"/>
      </w:docPartPr>
      <w:docPartBody>
        <w:p w:rsidR="002C0351" w:rsidRDefault="002F7571" w:rsidP="002F7571">
          <w:pPr>
            <w:pStyle w:val="5E444D44287E44F2AD7EE2E4B730B30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56BBD724A4BA4F878EAE0E7AB52F8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AC6E9-BB94-4964-8D04-1D6A2B5A3480}"/>
      </w:docPartPr>
      <w:docPartBody>
        <w:p w:rsidR="002C0351" w:rsidRDefault="002F7571" w:rsidP="002F7571">
          <w:pPr>
            <w:pStyle w:val="56BBD724A4BA4F878EAE0E7AB52F8958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3CD4DD6EA1F342D8BB1FE29016A9F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700B1-0B1A-439F-AF21-C280A45E763C}"/>
      </w:docPartPr>
      <w:docPartBody>
        <w:p w:rsidR="002C0351" w:rsidRDefault="002F7571" w:rsidP="002F7571">
          <w:pPr>
            <w:pStyle w:val="3CD4DD6EA1F342D8BB1FE29016A9F459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CB1EFD74645A4106B7D00D3B2342D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DA5DB-6A60-4C80-B0DD-3127BFE28429}"/>
      </w:docPartPr>
      <w:docPartBody>
        <w:p w:rsidR="002C0351" w:rsidRDefault="002F7571" w:rsidP="002F7571">
          <w:pPr>
            <w:pStyle w:val="CB1EFD74645A4106B7D00D3B2342D07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96F122814CCA44B6A96580B89F28A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8F4AC-F1AD-4732-BDFD-AE04583C649D}"/>
      </w:docPartPr>
      <w:docPartBody>
        <w:p w:rsidR="002C0351" w:rsidRDefault="002F7571" w:rsidP="002F7571">
          <w:pPr>
            <w:pStyle w:val="96F122814CCA44B6A96580B89F28A944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B073D25E68F54A6E8B519A21EF8ED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7FF75-F469-4ABF-871B-17C84EFD8EC1}"/>
      </w:docPartPr>
      <w:docPartBody>
        <w:p w:rsidR="002C0351" w:rsidRDefault="002F7571" w:rsidP="002F7571">
          <w:pPr>
            <w:pStyle w:val="B073D25E68F54A6E8B519A21EF8EDE3F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81B6A6B76BD24B86A40C4DEBEC763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A15B6-F4C6-4AEF-B9F6-FFFDC273A1F7}"/>
      </w:docPartPr>
      <w:docPartBody>
        <w:p w:rsidR="002C0351" w:rsidRDefault="002F7571" w:rsidP="002F7571">
          <w:pPr>
            <w:pStyle w:val="81B6A6B76BD24B86A40C4DEBEC76321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B052B19D5C7467CB5DD035629B9C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D2A29-0611-4457-B899-72FE19EBD3BE}"/>
      </w:docPartPr>
      <w:docPartBody>
        <w:p w:rsidR="002C0351" w:rsidRDefault="002F7571" w:rsidP="002F7571">
          <w:pPr>
            <w:pStyle w:val="0B052B19D5C7467CB5DD035629B9CC9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D15A27229F3419AA853766A51D34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4EC8B-2DDE-4B43-9777-39C7C5F25F1C}"/>
      </w:docPartPr>
      <w:docPartBody>
        <w:p w:rsidR="002C0351" w:rsidRDefault="002F7571" w:rsidP="002F7571">
          <w:pPr>
            <w:pStyle w:val="FD15A27229F3419AA853766A51D3417E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29AACD47F9E4181A631955BA281165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5874364-38F0-4838-B31C-6C4B457A7197}"/>
      </w:docPartPr>
      <w:docPartBody>
        <w:p w:rsidR="001072DF" w:rsidRDefault="002F46F3" w:rsidP="002F46F3">
          <w:pPr>
            <w:pStyle w:val="A29AACD47F9E4181A631955BA281165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68B8A235CD304273BA7BFC073E7AE8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4B485EA-C0F9-40CF-B242-25EC454156FA}"/>
      </w:docPartPr>
      <w:docPartBody>
        <w:p w:rsidR="001072DF" w:rsidRDefault="002F46F3" w:rsidP="002F46F3">
          <w:pPr>
            <w:pStyle w:val="68B8A235CD304273BA7BFC073E7AE8EA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325D18460344820AD1C2DE13E18188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F28AEAD-E5E1-4D6C-A372-9A102AD206C4}"/>
      </w:docPartPr>
      <w:docPartBody>
        <w:p w:rsidR="001072DF" w:rsidRDefault="002F46F3" w:rsidP="002F46F3">
          <w:pPr>
            <w:pStyle w:val="4325D18460344820AD1C2DE13E18188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801608DEA7245318DF3D0BD8C2DF3E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6D8EDF9-E690-49A9-ADB9-31E0ADA0E44E}"/>
      </w:docPartPr>
      <w:docPartBody>
        <w:p w:rsidR="001072DF" w:rsidRDefault="002F46F3" w:rsidP="002F46F3">
          <w:pPr>
            <w:pStyle w:val="0801608DEA7245318DF3D0BD8C2DF3EF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1A8A7F9D63E4EFD8016DB595913B7B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A53ECC6-6EC5-4BE3-8D84-AD0DEDC89F5D}"/>
      </w:docPartPr>
      <w:docPartBody>
        <w:p w:rsidR="001072DF" w:rsidRDefault="002F46F3" w:rsidP="002F46F3">
          <w:pPr>
            <w:pStyle w:val="A1A8A7F9D63E4EFD8016DB595913B7B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A1396AEA36841F68C1F58A96E656D5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574ACDF-C42D-459E-A297-B25E33AFD357}"/>
      </w:docPartPr>
      <w:docPartBody>
        <w:p w:rsidR="001072DF" w:rsidRDefault="002F46F3" w:rsidP="002F46F3">
          <w:pPr>
            <w:pStyle w:val="AA1396AEA36841F68C1F58A96E656D5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C23DB214A454C74A9A482BB8592125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A4C1C3-793D-4A8E-A900-7114FF50E245}"/>
      </w:docPartPr>
      <w:docPartBody>
        <w:p w:rsidR="001072DF" w:rsidRDefault="002F46F3" w:rsidP="002F46F3">
          <w:pPr>
            <w:pStyle w:val="AC23DB214A454C74A9A482BB8592125C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9EAEC45CBF0047BD9F0C6A080BECBFC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BAA90C3-6F9A-49A7-811E-C99F02FA5C05}"/>
      </w:docPartPr>
      <w:docPartBody>
        <w:p w:rsidR="001072DF" w:rsidRDefault="002F46F3" w:rsidP="002F46F3">
          <w:pPr>
            <w:pStyle w:val="9EAEC45CBF0047BD9F0C6A080BECBFC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4340BE33B6448AC93E4D807F48A327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BD0320A-D565-4E03-8492-CF087C3014C5}"/>
      </w:docPartPr>
      <w:docPartBody>
        <w:p w:rsidR="001072DF" w:rsidRDefault="002F46F3" w:rsidP="002F46F3">
          <w:pPr>
            <w:pStyle w:val="44340BE33B6448AC93E4D807F48A327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820C9D474B24F6C86A95D27FD7164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DA8257A-E6DE-44F1-A3B9-AC62309795C1}"/>
      </w:docPartPr>
      <w:docPartBody>
        <w:p w:rsidR="001072DF" w:rsidRDefault="002F46F3" w:rsidP="002F46F3">
          <w:pPr>
            <w:pStyle w:val="2820C9D474B24F6C86A95D27FD7164EA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368EBDF99BB344F8A9CBD8639AFB2A7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EB42B30-564C-4050-958D-A9C539AF9417}"/>
      </w:docPartPr>
      <w:docPartBody>
        <w:p w:rsidR="001072DF" w:rsidRDefault="002F46F3" w:rsidP="002F46F3">
          <w:pPr>
            <w:pStyle w:val="368EBDF99BB344F8A9CBD8639AFB2A7C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ECA12FE8F8E43A69359881184729A7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C67CC6A-09EC-454D-B977-D995A337D5F7}"/>
      </w:docPartPr>
      <w:docPartBody>
        <w:p w:rsidR="001072DF" w:rsidRDefault="002F46F3" w:rsidP="002F46F3">
          <w:pPr>
            <w:pStyle w:val="0ECA12FE8F8E43A69359881184729A78"/>
          </w:pPr>
          <w:r w:rsidRPr="00392735">
            <w:rPr>
              <w:rStyle w:val="YerTutucuMetni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571"/>
    <w:rsid w:val="001072DF"/>
    <w:rsid w:val="00150132"/>
    <w:rsid w:val="00242D3D"/>
    <w:rsid w:val="002650D3"/>
    <w:rsid w:val="00297166"/>
    <w:rsid w:val="002B1EB0"/>
    <w:rsid w:val="002C0351"/>
    <w:rsid w:val="002F46F3"/>
    <w:rsid w:val="002F7571"/>
    <w:rsid w:val="004076B3"/>
    <w:rsid w:val="0053381C"/>
    <w:rsid w:val="005A63E9"/>
    <w:rsid w:val="00600CDF"/>
    <w:rsid w:val="0072347C"/>
    <w:rsid w:val="00726987"/>
    <w:rsid w:val="00732183"/>
    <w:rsid w:val="007F6689"/>
    <w:rsid w:val="008820C5"/>
    <w:rsid w:val="008B3FAA"/>
    <w:rsid w:val="008B43F7"/>
    <w:rsid w:val="00952AED"/>
    <w:rsid w:val="009D46F7"/>
    <w:rsid w:val="00A00A6D"/>
    <w:rsid w:val="00A00BCE"/>
    <w:rsid w:val="00A26504"/>
    <w:rsid w:val="00A5546C"/>
    <w:rsid w:val="00C23020"/>
    <w:rsid w:val="00C232AB"/>
    <w:rsid w:val="00CE7F5C"/>
    <w:rsid w:val="00D632D0"/>
    <w:rsid w:val="00DF024B"/>
    <w:rsid w:val="00E128B2"/>
    <w:rsid w:val="00F42B90"/>
    <w:rsid w:val="00FE1427"/>
    <w:rsid w:val="00F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F46F3"/>
    <w:rPr>
      <w:color w:val="808080"/>
    </w:rPr>
  </w:style>
  <w:style w:type="paragraph" w:customStyle="1" w:styleId="A29AACD47F9E4181A631955BA2811651">
    <w:name w:val="A29AACD47F9E4181A631955BA281165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B8A235CD304273BA7BFC073E7AE8EA">
    <w:name w:val="68B8A235CD304273BA7BFC073E7AE8E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25D18460344820AD1C2DE13E181880">
    <w:name w:val="4325D18460344820AD1C2DE13E181880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01608DEA7245318DF3D0BD8C2DF3EF">
    <w:name w:val="0801608DEA7245318DF3D0BD8C2DF3EF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A8A7F9D63E4EFD8016DB595913B7B1">
    <w:name w:val="A1A8A7F9D63E4EFD8016DB595913B7B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396AEA36841F68C1F58A96E656D53">
    <w:name w:val="AA1396AEA36841F68C1F58A96E656D5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E0142C5DEB42A49E46C5F090AB7959">
    <w:name w:val="08E0142C5DEB42A49E46C5F090AB7959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C339CC0BEC467FA7A9E372C875BE28">
    <w:name w:val="54C339CC0BEC467FA7A9E372C875BE28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CF138DF8E5497EA1407F748522BCFA">
    <w:name w:val="88CF138DF8E5497EA1407F748522BCF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D56567DEDA428885C5B5EF29C86B13">
    <w:name w:val="6CD56567DEDA428885C5B5EF29C86B1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53B0A4A76D443CA5E9C65C10BDB171">
    <w:name w:val="AF53B0A4A76D443CA5E9C65C10BDB17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3BC49CC8184E4FB8AF099BB7335059231">
    <w:name w:val="3BC49CC8184E4FB8AF099BB733505923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FBC18B4A7B8948F897E73C87F9B8865D1">
    <w:name w:val="FBC18B4A7B8948F897E73C87F9B8865D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8FBD82D4A1974B548A8B002541B70FD21">
    <w:name w:val="8FBD82D4A1974B548A8B002541B70FD2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42A7F6287FFC4D938B46A8045564683E1">
    <w:name w:val="42A7F6287FFC4D938B46A8045564683E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0F3BF19DF70347D2A91152469EEB2EA81">
    <w:name w:val="0F3BF19DF70347D2A91152469EEB2EA8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7D3E73D6018E41B7A86E6BDC584BEB70">
    <w:name w:val="7D3E73D6018E41B7A86E6BDC584BEB70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B6EA0EE2D4484C947B7BF4EE24DDBB">
    <w:name w:val="6CB6EA0EE2D4484C947B7BF4EE24DDBB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4362E5F85549D7B966A5C545CBE9A8">
    <w:name w:val="E24362E5F85549D7B966A5C545CBE9A8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22F56C95A54228B0AD1A81F1E6F599">
    <w:name w:val="BD22F56C95A54228B0AD1A81F1E6F599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68105799CF44659B5B26F557E46528">
    <w:name w:val="2068105799CF44659B5B26F557E46528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2ADB65A91E432D8A5D4C21FC674DE3">
    <w:name w:val="982ADB65A91E432D8A5D4C21FC674DE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A414202EE74C9A9B4AE425F8A45242">
    <w:name w:val="65A414202EE74C9A9B4AE425F8A45242"/>
    <w:rsid w:val="002F7571"/>
  </w:style>
  <w:style w:type="paragraph" w:customStyle="1" w:styleId="7703AA3DFA3240F0805C4C7BB24775AE">
    <w:name w:val="7703AA3DFA3240F0805C4C7BB24775AE"/>
    <w:rsid w:val="002F7571"/>
  </w:style>
  <w:style w:type="paragraph" w:customStyle="1" w:styleId="44BC25CEFE4F49F49E8B730BEB2D8D42">
    <w:name w:val="44BC25CEFE4F49F49E8B730BEB2D8D42"/>
    <w:rsid w:val="002F7571"/>
  </w:style>
  <w:style w:type="paragraph" w:customStyle="1" w:styleId="F9FDA9DEF8CF4942BADDCF8A41E95890">
    <w:name w:val="F9FDA9DEF8CF4942BADDCF8A41E95890"/>
    <w:rsid w:val="002F7571"/>
  </w:style>
  <w:style w:type="paragraph" w:customStyle="1" w:styleId="FAA2FE2CCA914D4C97CD1C336A4265C6">
    <w:name w:val="FAA2FE2CCA914D4C97CD1C336A4265C6"/>
    <w:rsid w:val="002F7571"/>
  </w:style>
  <w:style w:type="paragraph" w:customStyle="1" w:styleId="23A4B417D47340799D8488B2C651A933">
    <w:name w:val="23A4B417D47340799D8488B2C651A933"/>
    <w:rsid w:val="002F7571"/>
  </w:style>
  <w:style w:type="paragraph" w:customStyle="1" w:styleId="B1340AA87E1D4333AFEA0C0920784645">
    <w:name w:val="B1340AA87E1D4333AFEA0C0920784645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246E29F70C4AB88D05F65557470857">
    <w:name w:val="55246E29F70C4AB88D05F65557470857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A25DA7D0324E2D947BC647B85666DC">
    <w:name w:val="B0A25DA7D0324E2D947BC647B85666D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13B7D23E0343AAB63B81D2D39EC41D">
    <w:name w:val="5313B7D23E0343AAB63B81D2D39EC41D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F77D86D37648C8B255D5234F72FD24">
    <w:name w:val="F5F77D86D37648C8B255D5234F72FD24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15881074A44C65A7BE62A975E94AFF">
    <w:name w:val="F815881074A44C65A7BE62A975E94AFF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833C44522942F59D042CEBEE970640">
    <w:name w:val="29833C44522942F59D042CEBEE970640"/>
    <w:rsid w:val="002F7571"/>
  </w:style>
  <w:style w:type="paragraph" w:customStyle="1" w:styleId="93054CE0D9754398A735929CE6AB2FDB">
    <w:name w:val="93054CE0D9754398A735929CE6AB2FDB"/>
    <w:rsid w:val="002F7571"/>
  </w:style>
  <w:style w:type="paragraph" w:customStyle="1" w:styleId="205F0F9A54604E63A33D91698F38A596">
    <w:name w:val="205F0F9A54604E63A33D91698F38A596"/>
    <w:rsid w:val="002F7571"/>
  </w:style>
  <w:style w:type="paragraph" w:customStyle="1" w:styleId="5E444D44287E44F2AD7EE2E4B730B303">
    <w:name w:val="5E444D44287E44F2AD7EE2E4B730B303"/>
    <w:rsid w:val="002F7571"/>
  </w:style>
  <w:style w:type="paragraph" w:customStyle="1" w:styleId="56BBD724A4BA4F878EAE0E7AB52F8958">
    <w:name w:val="56BBD724A4BA4F878EAE0E7AB52F8958"/>
    <w:rsid w:val="002F7571"/>
  </w:style>
  <w:style w:type="paragraph" w:customStyle="1" w:styleId="3CD4DD6EA1F342D8BB1FE29016A9F459">
    <w:name w:val="3CD4DD6EA1F342D8BB1FE29016A9F459"/>
    <w:rsid w:val="002F7571"/>
  </w:style>
  <w:style w:type="paragraph" w:customStyle="1" w:styleId="C7EFDC1FF4FE4B61B6ABB14E435C64CC">
    <w:name w:val="C7EFDC1FF4FE4B61B6ABB14E435C64C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B34542D55142239DE7CEA00E0E0826">
    <w:name w:val="5DB34542D55142239DE7CEA00E0E0826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C09E3465674792A8B6366ABC8B095A">
    <w:name w:val="C4C09E3465674792A8B6366ABC8B095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C3465FE22B49338E9576654B69CBC2">
    <w:name w:val="FAC3465FE22B49338E9576654B69CBC2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CDBE0B3601472F9D1ABCA7E2986A75">
    <w:name w:val="BDCDBE0B3601472F9D1ABCA7E2986A75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BCA57F584F4F3AAA4B19630C78C931">
    <w:name w:val="4ABCA57F584F4F3AAA4B19630C78C93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1EFD74645A4106B7D00D3B2342D073">
    <w:name w:val="CB1EFD74645A4106B7D00D3B2342D073"/>
    <w:rsid w:val="002F7571"/>
  </w:style>
  <w:style w:type="paragraph" w:customStyle="1" w:styleId="96F122814CCA44B6A96580B89F28A944">
    <w:name w:val="96F122814CCA44B6A96580B89F28A944"/>
    <w:rsid w:val="002F7571"/>
  </w:style>
  <w:style w:type="paragraph" w:customStyle="1" w:styleId="B073D25E68F54A6E8B519A21EF8EDE3F">
    <w:name w:val="B073D25E68F54A6E8B519A21EF8EDE3F"/>
    <w:rsid w:val="002F7571"/>
  </w:style>
  <w:style w:type="paragraph" w:customStyle="1" w:styleId="81B6A6B76BD24B86A40C4DEBEC763216">
    <w:name w:val="81B6A6B76BD24B86A40C4DEBEC763216"/>
    <w:rsid w:val="002F7571"/>
  </w:style>
  <w:style w:type="paragraph" w:customStyle="1" w:styleId="0B052B19D5C7467CB5DD035629B9CC90">
    <w:name w:val="0B052B19D5C7467CB5DD035629B9CC90"/>
    <w:rsid w:val="002F7571"/>
  </w:style>
  <w:style w:type="paragraph" w:customStyle="1" w:styleId="FD15A27229F3419AA853766A51D3417E">
    <w:name w:val="FD15A27229F3419AA853766A51D3417E"/>
    <w:rsid w:val="002F7571"/>
  </w:style>
  <w:style w:type="paragraph" w:customStyle="1" w:styleId="2BF8FE34E07F42B3BAEE1E04C2FE75A9">
    <w:name w:val="2BF8FE34E07F42B3BAEE1E04C2FE75A9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AE1893B5D94BC5B46F1E3227A8E4FD">
    <w:name w:val="67AE1893B5D94BC5B46F1E3227A8E4FD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DDB0EB49014794BE6CC32FA354657C">
    <w:name w:val="62DDB0EB49014794BE6CC32FA354657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85D0EF83FB4509B46A3E316E777993">
    <w:name w:val="8585D0EF83FB4509B46A3E316E77799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5B006B8E9D42248F1763E25C422921">
    <w:name w:val="DD5B006B8E9D42248F1763E25C42292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D9B3F20E8644A6B031FBE98524F404">
    <w:name w:val="8DD9B3F20E8644A6B031FBE98524F404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CD6E1746454BB3A98CF3325A10B534">
    <w:name w:val="6CCD6E1746454BB3A98CF3325A10B534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E314BD7E584ABD946D44A9E6DC8CAE">
    <w:name w:val="3DE314BD7E584ABD946D44A9E6DC8CAE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23DB214A454C74A9A482BB8592125C">
    <w:name w:val="AC23DB214A454C74A9A482BB8592125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AEC45CBF0047BD9F0C6A080BECBFC1">
    <w:name w:val="9EAEC45CBF0047BD9F0C6A080BECBFC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340BE33B6448AC93E4D807F48A3276">
    <w:name w:val="44340BE33B6448AC93E4D807F48A3276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20C9D474B24F6C86A95D27FD7164EA">
    <w:name w:val="2820C9D474B24F6C86A95D27FD7164E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8EBDF99BB344F8A9CBD8639AFB2A7C">
    <w:name w:val="368EBDF99BB344F8A9CBD8639AFB2A7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CA12FE8F8E43A69359881184729A78">
    <w:name w:val="0ECA12FE8F8E43A69359881184729A78"/>
    <w:rsid w:val="002F46F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E84A9-B269-4693-BBC5-E50250C2D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Staj Defteri örneği</Template>
  <TotalTime>1843</TotalTime>
  <Pages>38</Pages>
  <Words>2970</Words>
  <Characters>16932</Characters>
  <Application>Microsoft Office Word</Application>
  <DocSecurity>0</DocSecurity>
  <Lines>141</Lines>
  <Paragraphs>39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Staj Programı</vt:lpstr>
      <vt:lpstr>Staj Programı</vt:lpstr>
    </vt:vector>
  </TitlesOfParts>
  <Company>HAKAN`IN YERI</Company>
  <LinksUpToDate>false</LinksUpToDate>
  <CharactersWithSpaces>19863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Staj Programı</dc:title>
  <dc:subject/>
  <dc:creator>Figen Bacıoğlu</dc:creator>
  <cp:keywords/>
  <dc:description/>
  <cp:lastModifiedBy>leylashikzaman@gmail.com</cp:lastModifiedBy>
  <cp:revision>1</cp:revision>
  <cp:lastPrinted>1899-12-31T22:00:00Z</cp:lastPrinted>
  <dcterms:created xsi:type="dcterms:W3CDTF">2020-10-02T07:42:00Z</dcterms:created>
  <dcterms:modified xsi:type="dcterms:W3CDTF">2025-10-28T14:10:00Z</dcterms:modified>
</cp:coreProperties>
</file>