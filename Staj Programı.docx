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1D784" w14:textId="77777777" w:rsidR="00F42404" w:rsidRPr="00F42404" w:rsidRDefault="00F42404" w:rsidP="00F42404">
      <w:pPr>
        <w:spacing w:before="240" w:after="160" w:line="259" w:lineRule="auto"/>
        <w:rPr>
          <w:rFonts w:ascii="Arial" w:eastAsiaTheme="minorHAnsi" w:hAnsi="Arial" w:cs="Arial"/>
          <w:b/>
          <w:i/>
          <w:sz w:val="20"/>
          <w:szCs w:val="20"/>
          <w:lang w:val="tr-TR"/>
        </w:rPr>
      </w:pPr>
      <w:r>
        <w:rPr>
          <w:rFonts w:ascii="Arial" w:eastAsiaTheme="minorHAnsi" w:hAnsi="Arial" w:cs="Arial"/>
          <w:b/>
          <w:i/>
          <w:sz w:val="20"/>
          <w:szCs w:val="20"/>
          <w:lang w:val="tr-TR"/>
        </w:rPr>
        <w:t>Ö</w:t>
      </w:r>
      <w:r w:rsidRPr="00F42404">
        <w:rPr>
          <w:rFonts w:ascii="Arial" w:eastAsiaTheme="minorHAnsi" w:hAnsi="Arial" w:cs="Arial"/>
          <w:b/>
          <w:i/>
          <w:sz w:val="20"/>
          <w:szCs w:val="20"/>
          <w:lang w:val="tr-TR"/>
        </w:rPr>
        <w:t>ğrenci Bilgileri</w:t>
      </w:r>
    </w:p>
    <w:tbl>
      <w:tblPr>
        <w:tblW w:w="5789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58"/>
        <w:gridCol w:w="4681"/>
        <w:gridCol w:w="2551"/>
      </w:tblGrid>
      <w:tr w:rsidR="00F42404" w:rsidRPr="00F42404" w14:paraId="590C17D2" w14:textId="77777777" w:rsidTr="002F60FF">
        <w:trPr>
          <w:trHeight w:val="674"/>
        </w:trPr>
        <w:tc>
          <w:tcPr>
            <w:tcW w:w="1553" w:type="pct"/>
            <w:tcBorders>
              <w:bottom w:val="single" w:sz="4" w:space="0" w:color="auto"/>
            </w:tcBorders>
            <w:vAlign w:val="center"/>
          </w:tcPr>
          <w:p w14:paraId="06F5BE5F" w14:textId="77777777" w:rsidR="00F42404" w:rsidRPr="00F42404" w:rsidRDefault="008B4E16" w:rsidP="008B4E16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Adı-Soyadı / Name-Surname / Vorname-Name:</w:t>
            </w:r>
          </w:p>
        </w:tc>
        <w:tc>
          <w:tcPr>
            <w:tcW w:w="2231" w:type="pct"/>
          </w:tcPr>
          <w:p w14:paraId="1C94E6B4" w14:textId="67AF3048" w:rsidR="00F42404" w:rsidRDefault="000C2849" w:rsidP="000C2849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Leyla SHIKHZAMAN</w:t>
            </w:r>
          </w:p>
        </w:tc>
        <w:tc>
          <w:tcPr>
            <w:tcW w:w="1216" w:type="pct"/>
            <w:vMerge w:val="restart"/>
            <w:vAlign w:val="center"/>
          </w:tcPr>
          <w:p w14:paraId="176356F8" w14:textId="77777777" w:rsidR="00F42404" w:rsidRPr="00F42404" w:rsidRDefault="008B4E16" w:rsidP="00F4240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Foto</w:t>
            </w:r>
          </w:p>
        </w:tc>
      </w:tr>
      <w:tr w:rsidR="00F42404" w:rsidRPr="00F42404" w14:paraId="52247E71" w14:textId="77777777" w:rsidTr="002F60FF">
        <w:trPr>
          <w:trHeight w:val="674"/>
        </w:trPr>
        <w:tc>
          <w:tcPr>
            <w:tcW w:w="1553" w:type="pct"/>
            <w:tcBorders>
              <w:bottom w:val="single" w:sz="4" w:space="0" w:color="auto"/>
            </w:tcBorders>
            <w:vAlign w:val="center"/>
          </w:tcPr>
          <w:p w14:paraId="3FFAC82D" w14:textId="77777777" w:rsidR="00F42404" w:rsidRPr="00F42404" w:rsidRDefault="002B55E0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Program</w:t>
            </w:r>
            <w:r w:rsidR="00F42404" w:rsidRPr="00F42404">
              <w:rPr>
                <w:rFonts w:ascii="Arial" w:hAnsi="Arial" w:cs="Arial"/>
                <w:b/>
                <w:sz w:val="20"/>
                <w:szCs w:val="20"/>
                <w:lang w:val="tr-TR"/>
              </w:rPr>
              <w:t>:</w:t>
            </w:r>
          </w:p>
        </w:tc>
        <w:tc>
          <w:tcPr>
            <w:tcW w:w="2231" w:type="pct"/>
          </w:tcPr>
          <w:p w14:paraId="72447D50" w14:textId="21383531" w:rsidR="000F19AE" w:rsidRDefault="000F19AE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Yönetim Bilişim Sistemleri</w:t>
            </w:r>
          </w:p>
          <w:p w14:paraId="12DE4DFA" w14:textId="0AEA1BB5" w:rsidR="00F42404" w:rsidRPr="00F42404" w:rsidRDefault="000C2849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M</w:t>
            </w:r>
            <w:r w:rsidR="00B94664">
              <w:rPr>
                <w:rFonts w:ascii="Arial" w:hAnsi="Arial" w:cs="Arial"/>
                <w:b/>
                <w:sz w:val="20"/>
                <w:szCs w:val="20"/>
                <w:lang w:val="tr-TR"/>
              </w:rPr>
              <w:t>anage</w:t>
            </w:r>
            <w:r w:rsidR="00A15ADD"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ment Information </w:t>
            </w:r>
            <w:proofErr w:type="spellStart"/>
            <w:r w:rsidR="00A15ADD">
              <w:rPr>
                <w:rFonts w:ascii="Arial" w:hAnsi="Arial" w:cs="Arial"/>
                <w:b/>
                <w:sz w:val="20"/>
                <w:szCs w:val="20"/>
                <w:lang w:val="tr-TR"/>
              </w:rPr>
              <w:t>Systems</w:t>
            </w:r>
            <w:proofErr w:type="spellEnd"/>
          </w:p>
        </w:tc>
        <w:tc>
          <w:tcPr>
            <w:tcW w:w="1216" w:type="pct"/>
            <w:vMerge/>
          </w:tcPr>
          <w:p w14:paraId="75622B4F" w14:textId="77777777" w:rsidR="00F42404" w:rsidRPr="00F42404" w:rsidRDefault="00F42404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</w:p>
        </w:tc>
      </w:tr>
      <w:tr w:rsidR="00F42404" w:rsidRPr="00F42404" w14:paraId="2AD4B98F" w14:textId="77777777" w:rsidTr="002F60FF">
        <w:trPr>
          <w:trHeight w:val="674"/>
        </w:trPr>
        <w:tc>
          <w:tcPr>
            <w:tcW w:w="1553" w:type="pct"/>
            <w:tcBorders>
              <w:bottom w:val="single" w:sz="4" w:space="0" w:color="auto"/>
            </w:tcBorders>
            <w:vAlign w:val="center"/>
          </w:tcPr>
          <w:p w14:paraId="5D13A1EC" w14:textId="77777777" w:rsidR="00F42404" w:rsidRDefault="00F42404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Öğrenim Yılı /</w:t>
            </w:r>
            <w:r w:rsid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Academic Year / </w:t>
            </w:r>
            <w:r w:rsidR="002F60FF"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Studienjahr</w:t>
            </w:r>
            <w:r w:rsid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:</w:t>
            </w: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</w:p>
        </w:tc>
        <w:tc>
          <w:tcPr>
            <w:tcW w:w="2231" w:type="pct"/>
          </w:tcPr>
          <w:p w14:paraId="5537B1A6" w14:textId="03B7988C" w:rsidR="00F42404" w:rsidRPr="00F42404" w:rsidRDefault="00A15ADD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2025-2026</w:t>
            </w:r>
          </w:p>
        </w:tc>
        <w:tc>
          <w:tcPr>
            <w:tcW w:w="1216" w:type="pct"/>
            <w:vMerge/>
          </w:tcPr>
          <w:p w14:paraId="54A7221E" w14:textId="77777777" w:rsidR="00F42404" w:rsidRPr="00F42404" w:rsidRDefault="00F42404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</w:p>
        </w:tc>
      </w:tr>
      <w:tr w:rsidR="00F42404" w:rsidRPr="00F42404" w14:paraId="7530D493" w14:textId="77777777" w:rsidTr="002F60FF">
        <w:trPr>
          <w:trHeight w:val="989"/>
        </w:trPr>
        <w:tc>
          <w:tcPr>
            <w:tcW w:w="1553" w:type="pct"/>
            <w:tcBorders>
              <w:bottom w:val="single" w:sz="4" w:space="0" w:color="auto"/>
            </w:tcBorders>
            <w:vAlign w:val="center"/>
          </w:tcPr>
          <w:p w14:paraId="3DDF6290" w14:textId="77777777" w:rsidR="00F42404" w:rsidRPr="00F42404" w:rsidRDefault="00F42404" w:rsidP="00F42404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F42404">
              <w:rPr>
                <w:rFonts w:ascii="Arial" w:hAnsi="Arial" w:cs="Arial"/>
                <w:b/>
                <w:sz w:val="20"/>
                <w:szCs w:val="20"/>
                <w:lang w:val="tr-TR"/>
              </w:rPr>
              <w:t>Staj Programı Tanımı:</w:t>
            </w:r>
          </w:p>
        </w:tc>
        <w:tc>
          <w:tcPr>
            <w:tcW w:w="2231" w:type="pct"/>
          </w:tcPr>
          <w:p w14:paraId="0BB6E0C9" w14:textId="7DF0A30E" w:rsidR="000F19AE" w:rsidRDefault="000F19AE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İnsan Kaynakları departmanına destek.</w:t>
            </w:r>
          </w:p>
          <w:p w14:paraId="51F616A2" w14:textId="77777777" w:rsidR="000F19AE" w:rsidRDefault="000F19AE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</w:p>
          <w:p w14:paraId="3DD51052" w14:textId="045D55F2" w:rsidR="00F42404" w:rsidRPr="00F42404" w:rsidRDefault="00A15ADD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Helping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out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Human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Resources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department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with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tasks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.</w:t>
            </w:r>
          </w:p>
        </w:tc>
        <w:tc>
          <w:tcPr>
            <w:tcW w:w="1216" w:type="pct"/>
            <w:vMerge/>
          </w:tcPr>
          <w:p w14:paraId="31DFE3BF" w14:textId="77777777" w:rsidR="00F42404" w:rsidRPr="00F42404" w:rsidRDefault="00F42404" w:rsidP="00F42404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</w:p>
        </w:tc>
      </w:tr>
    </w:tbl>
    <w:p w14:paraId="6D580276" w14:textId="77777777" w:rsidR="00F42404" w:rsidRDefault="00F42404">
      <w:pPr>
        <w:rPr>
          <w:rFonts w:ascii="Arial" w:hAnsi="Arial" w:cs="Arial"/>
          <w:sz w:val="20"/>
          <w:szCs w:val="20"/>
          <w:lang w:val="tr-TR"/>
        </w:rPr>
      </w:pPr>
    </w:p>
    <w:p w14:paraId="64635AD5" w14:textId="77777777" w:rsidR="00F42404" w:rsidRDefault="00F42404" w:rsidP="00F42404">
      <w:pPr>
        <w:spacing w:before="240" w:after="160" w:line="259" w:lineRule="auto"/>
        <w:rPr>
          <w:rFonts w:ascii="Arial" w:eastAsiaTheme="minorHAnsi" w:hAnsi="Arial" w:cs="Arial"/>
          <w:b/>
          <w:i/>
          <w:sz w:val="20"/>
          <w:szCs w:val="20"/>
          <w:lang w:val="tr-TR"/>
        </w:rPr>
      </w:pPr>
      <w:r>
        <w:rPr>
          <w:rFonts w:ascii="Arial" w:eastAsiaTheme="minorHAnsi" w:hAnsi="Arial" w:cs="Arial"/>
          <w:b/>
          <w:i/>
          <w:sz w:val="20"/>
          <w:szCs w:val="20"/>
          <w:lang w:val="tr-TR"/>
        </w:rPr>
        <w:t>Staj</w:t>
      </w:r>
      <w:r w:rsidRPr="00F42404">
        <w:rPr>
          <w:rFonts w:ascii="Arial" w:eastAsiaTheme="minorHAnsi" w:hAnsi="Arial" w:cs="Arial"/>
          <w:b/>
          <w:i/>
          <w:sz w:val="20"/>
          <w:szCs w:val="20"/>
          <w:lang w:val="tr-TR"/>
        </w:rPr>
        <w:t xml:space="preserve"> Bilgileri</w:t>
      </w:r>
    </w:p>
    <w:tbl>
      <w:tblPr>
        <w:tblW w:w="5764" w:type="pct"/>
        <w:tblInd w:w="-7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22"/>
        <w:gridCol w:w="5222"/>
      </w:tblGrid>
      <w:tr w:rsidR="002F60FF" w:rsidRPr="002F60FF" w14:paraId="158781B0" w14:textId="77777777" w:rsidTr="002F60FF">
        <w:trPr>
          <w:trHeight w:val="1134"/>
        </w:trPr>
        <w:tc>
          <w:tcPr>
            <w:tcW w:w="4281" w:type="dxa"/>
            <w:tcBorders>
              <w:bottom w:val="single" w:sz="4" w:space="0" w:color="auto"/>
            </w:tcBorders>
            <w:vAlign w:val="center"/>
          </w:tcPr>
          <w:p w14:paraId="52A081DB" w14:textId="77777777" w:rsidR="002F60FF" w:rsidRPr="002F60FF" w:rsidRDefault="002F60FF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Çalıştığı iş yeri</w:t>
            </w:r>
          </w:p>
          <w:p w14:paraId="72A29EA6" w14:textId="77777777" w:rsidR="002F60FF" w:rsidRPr="002F60FF" w:rsidRDefault="002F60FF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Name place of work</w:t>
            </w:r>
          </w:p>
          <w:p w14:paraId="63AD3C51" w14:textId="77777777" w:rsidR="002F60FF" w:rsidRPr="00F42404" w:rsidRDefault="002F60FF" w:rsidP="002F60FF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Name des Unternehmen</w:t>
            </w:r>
          </w:p>
        </w:tc>
        <w:tc>
          <w:tcPr>
            <w:tcW w:w="4281" w:type="dxa"/>
            <w:vAlign w:val="center"/>
          </w:tcPr>
          <w:p w14:paraId="07EFCC91" w14:textId="47DE9533" w:rsidR="002F60FF" w:rsidRPr="002F60FF" w:rsidRDefault="00A15ADD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TÜNEL SİSTEM ELEKTRİK İNŞAAT SAN VE TİCARET LTD ŞTİ</w:t>
            </w:r>
          </w:p>
        </w:tc>
      </w:tr>
      <w:tr w:rsidR="002F60FF" w:rsidRPr="002F60FF" w14:paraId="2DACD68E" w14:textId="77777777" w:rsidTr="002F60FF">
        <w:trPr>
          <w:trHeight w:val="1134"/>
        </w:trPr>
        <w:tc>
          <w:tcPr>
            <w:tcW w:w="4281" w:type="dxa"/>
            <w:tcBorders>
              <w:bottom w:val="single" w:sz="4" w:space="0" w:color="auto"/>
            </w:tcBorders>
            <w:vAlign w:val="center"/>
          </w:tcPr>
          <w:p w14:paraId="0A86FA75" w14:textId="77777777" w:rsidR="002F60FF" w:rsidRPr="002F60FF" w:rsidRDefault="002F60FF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Bölüm</w:t>
            </w:r>
          </w:p>
          <w:p w14:paraId="774312D9" w14:textId="77777777" w:rsidR="002F60FF" w:rsidRPr="002F60FF" w:rsidRDefault="002F60FF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Department</w:t>
            </w:r>
          </w:p>
          <w:p w14:paraId="6336FF73" w14:textId="77777777" w:rsidR="002F60FF" w:rsidRPr="00F42404" w:rsidRDefault="002F60FF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Abteilung</w:t>
            </w:r>
          </w:p>
        </w:tc>
        <w:tc>
          <w:tcPr>
            <w:tcW w:w="4281" w:type="dxa"/>
            <w:vAlign w:val="center"/>
          </w:tcPr>
          <w:p w14:paraId="52245A97" w14:textId="4FFF298E" w:rsidR="000F19AE" w:rsidRDefault="000F19AE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İnsan Kaynakları</w:t>
            </w:r>
          </w:p>
          <w:p w14:paraId="4FF2B8EA" w14:textId="559BB966" w:rsidR="002F60FF" w:rsidRPr="002F60FF" w:rsidRDefault="00F85634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Human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Resources</w:t>
            </w:r>
            <w:proofErr w:type="spellEnd"/>
          </w:p>
        </w:tc>
      </w:tr>
      <w:tr w:rsidR="002F60FF" w:rsidRPr="002F60FF" w14:paraId="6EF0704A" w14:textId="77777777" w:rsidTr="002F60FF">
        <w:trPr>
          <w:trHeight w:val="1134"/>
        </w:trPr>
        <w:tc>
          <w:tcPr>
            <w:tcW w:w="4281" w:type="dxa"/>
            <w:tcBorders>
              <w:bottom w:val="single" w:sz="4" w:space="0" w:color="auto"/>
            </w:tcBorders>
            <w:vAlign w:val="center"/>
          </w:tcPr>
          <w:p w14:paraId="5AAFCE7D" w14:textId="77777777" w:rsidR="002F60FF" w:rsidRPr="002F60FF" w:rsidRDefault="002F60FF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İşe Başlama Tarihi</w:t>
            </w:r>
          </w:p>
          <w:p w14:paraId="25918780" w14:textId="77777777" w:rsidR="002F60FF" w:rsidRPr="002F60FF" w:rsidRDefault="002F60FF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Starting Date</w:t>
            </w:r>
          </w:p>
          <w:p w14:paraId="5B07F72A" w14:textId="77777777" w:rsidR="002F60FF" w:rsidRPr="002F60FF" w:rsidRDefault="002F60FF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Startdatum</w:t>
            </w:r>
          </w:p>
        </w:tc>
        <w:tc>
          <w:tcPr>
            <w:tcW w:w="4281" w:type="dxa"/>
            <w:vAlign w:val="center"/>
          </w:tcPr>
          <w:p w14:paraId="5BA1F2E7" w14:textId="0EECED1C" w:rsidR="002F60FF" w:rsidRPr="002F60FF" w:rsidRDefault="000F19AE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04.08.2025</w:t>
            </w:r>
          </w:p>
        </w:tc>
      </w:tr>
      <w:tr w:rsidR="002F60FF" w:rsidRPr="002F60FF" w14:paraId="2B0BA188" w14:textId="77777777" w:rsidTr="002F60FF">
        <w:trPr>
          <w:trHeight w:val="1134"/>
        </w:trPr>
        <w:tc>
          <w:tcPr>
            <w:tcW w:w="4281" w:type="dxa"/>
            <w:vAlign w:val="center"/>
          </w:tcPr>
          <w:p w14:paraId="1910C810" w14:textId="77777777" w:rsidR="002F60FF" w:rsidRPr="002F60FF" w:rsidRDefault="002F60FF" w:rsidP="002F60FF">
            <w:pPr>
              <w:ind w:right="-828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Ayrıldığı Tarih</w:t>
            </w:r>
          </w:p>
          <w:p w14:paraId="33D7C6FC" w14:textId="77777777" w:rsidR="002F60FF" w:rsidRPr="002F60FF" w:rsidRDefault="002F60FF" w:rsidP="002F60FF">
            <w:pPr>
              <w:ind w:right="-828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Completion Date</w:t>
            </w:r>
          </w:p>
          <w:p w14:paraId="77F97BB9" w14:textId="77777777" w:rsidR="002F60FF" w:rsidRPr="00F42404" w:rsidRDefault="002F60FF" w:rsidP="002F60FF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Fertigstellungsdatum</w:t>
            </w:r>
          </w:p>
        </w:tc>
        <w:tc>
          <w:tcPr>
            <w:tcW w:w="4281" w:type="dxa"/>
            <w:vAlign w:val="center"/>
          </w:tcPr>
          <w:p w14:paraId="390C61AB" w14:textId="095BB635" w:rsidR="002F60FF" w:rsidRPr="002F60FF" w:rsidRDefault="000F19AE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13.09.2025</w:t>
            </w:r>
          </w:p>
        </w:tc>
      </w:tr>
      <w:tr w:rsidR="002F60FF" w:rsidRPr="002F60FF" w14:paraId="2ECCA98C" w14:textId="77777777" w:rsidTr="002F60FF">
        <w:trPr>
          <w:trHeight w:val="1134"/>
        </w:trPr>
        <w:tc>
          <w:tcPr>
            <w:tcW w:w="4281" w:type="dxa"/>
            <w:tcBorders>
              <w:bottom w:val="single" w:sz="4" w:space="0" w:color="auto"/>
            </w:tcBorders>
            <w:vAlign w:val="center"/>
          </w:tcPr>
          <w:p w14:paraId="7840B206" w14:textId="77777777" w:rsidR="002F60FF" w:rsidRPr="002F60FF" w:rsidRDefault="002F60FF" w:rsidP="002F60FF">
            <w:pPr>
              <w:ind w:right="-828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Çalışmadığı Günler</w:t>
            </w:r>
          </w:p>
          <w:p w14:paraId="64FA854A" w14:textId="77777777" w:rsidR="002F60FF" w:rsidRPr="002F60FF" w:rsidRDefault="002F60FF" w:rsidP="002F60FF">
            <w:pPr>
              <w:ind w:right="-828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Non-working </w:t>
            </w:r>
          </w:p>
          <w:p w14:paraId="79D8647C" w14:textId="77777777" w:rsidR="002F60FF" w:rsidRPr="002F60FF" w:rsidRDefault="002F60FF" w:rsidP="002F60FF">
            <w:pPr>
              <w:ind w:right="-828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Days</w:t>
            </w: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arbeitsfreie Tage</w:t>
            </w:r>
          </w:p>
        </w:tc>
        <w:tc>
          <w:tcPr>
            <w:tcW w:w="4281" w:type="dxa"/>
            <w:vAlign w:val="center"/>
          </w:tcPr>
          <w:p w14:paraId="7D93EBDE" w14:textId="2F0F0766" w:rsidR="002F60FF" w:rsidRPr="002F60FF" w:rsidRDefault="00BE4212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Saturdays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and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Sundays</w:t>
            </w:r>
            <w:proofErr w:type="spellEnd"/>
          </w:p>
        </w:tc>
      </w:tr>
      <w:tr w:rsidR="002F60FF" w:rsidRPr="002F60FF" w14:paraId="12D945DE" w14:textId="77777777" w:rsidTr="002F60FF">
        <w:trPr>
          <w:trHeight w:val="1134"/>
        </w:trPr>
        <w:tc>
          <w:tcPr>
            <w:tcW w:w="4281" w:type="dxa"/>
            <w:tcBorders>
              <w:bottom w:val="single" w:sz="4" w:space="0" w:color="auto"/>
            </w:tcBorders>
            <w:vAlign w:val="center"/>
          </w:tcPr>
          <w:p w14:paraId="7C912A1C" w14:textId="77777777" w:rsidR="002F60FF" w:rsidRPr="002F60FF" w:rsidRDefault="002F60FF" w:rsidP="002F60FF">
            <w:pPr>
              <w:ind w:right="-828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Çalıştığı Günler</w:t>
            </w:r>
          </w:p>
          <w:p w14:paraId="68097499" w14:textId="77777777" w:rsidR="002F60FF" w:rsidRPr="002F60FF" w:rsidRDefault="002F60FF" w:rsidP="002F60FF">
            <w:pPr>
              <w:ind w:right="-828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Working Days</w:t>
            </w:r>
          </w:p>
          <w:p w14:paraId="4DCAF84F" w14:textId="77777777" w:rsidR="002F60FF" w:rsidRPr="002F60FF" w:rsidRDefault="002F60FF" w:rsidP="002F60FF">
            <w:pPr>
              <w:ind w:right="-828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 w:rsidRPr="002F60FF">
              <w:rPr>
                <w:rFonts w:ascii="Arial" w:hAnsi="Arial" w:cs="Arial"/>
                <w:b/>
                <w:sz w:val="20"/>
                <w:szCs w:val="20"/>
                <w:lang w:val="tr-TR"/>
              </w:rPr>
              <w:t>Arbeitstag</w:t>
            </w:r>
          </w:p>
        </w:tc>
        <w:tc>
          <w:tcPr>
            <w:tcW w:w="4281" w:type="dxa"/>
            <w:vAlign w:val="center"/>
          </w:tcPr>
          <w:p w14:paraId="7EA4C9A9" w14:textId="08C8D80A" w:rsidR="002F60FF" w:rsidRPr="002F60FF" w:rsidRDefault="00BE4212" w:rsidP="002F60FF">
            <w:pPr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Monday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to</w:t>
            </w:r>
            <w:proofErr w:type="spellEnd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Friday</w:t>
            </w:r>
            <w:proofErr w:type="spellEnd"/>
          </w:p>
        </w:tc>
      </w:tr>
    </w:tbl>
    <w:p w14:paraId="345A17A9" w14:textId="77777777" w:rsidR="002F60FF" w:rsidRDefault="002F60FF" w:rsidP="00F42404">
      <w:pPr>
        <w:spacing w:before="240" w:after="160" w:line="259" w:lineRule="auto"/>
        <w:rPr>
          <w:rFonts w:ascii="Arial" w:hAnsi="Arial" w:cs="Arial"/>
          <w:b/>
          <w:sz w:val="20"/>
          <w:szCs w:val="20"/>
          <w:lang w:val="tr-TR"/>
        </w:rPr>
      </w:pPr>
    </w:p>
    <w:p w14:paraId="7F4A8934" w14:textId="77777777" w:rsidR="009F2EF6" w:rsidRPr="00AC5892" w:rsidRDefault="009F2EF6" w:rsidP="009F2EF6">
      <w:pPr>
        <w:ind w:right="-828"/>
        <w:rPr>
          <w:rFonts w:ascii="Arial" w:hAnsi="Arial" w:cs="Arial"/>
          <w:b/>
          <w:sz w:val="20"/>
          <w:szCs w:val="20"/>
          <w:lang w:val="tr-TR"/>
        </w:rPr>
      </w:pPr>
    </w:p>
    <w:p w14:paraId="697E95C9" w14:textId="77777777" w:rsidR="001E726C" w:rsidRPr="00AC5892" w:rsidRDefault="001E726C">
      <w:pPr>
        <w:rPr>
          <w:rFonts w:ascii="Arial" w:hAnsi="Arial" w:cs="Arial"/>
          <w:sz w:val="20"/>
          <w:szCs w:val="20"/>
          <w:lang w:val="tr-TR"/>
        </w:rPr>
      </w:pPr>
    </w:p>
    <w:p w14:paraId="384530A3" w14:textId="77777777" w:rsidR="009F2D8A" w:rsidRPr="00AC5892" w:rsidRDefault="009F2D8A">
      <w:pPr>
        <w:rPr>
          <w:rFonts w:ascii="Arial" w:hAnsi="Arial" w:cs="Arial"/>
          <w:sz w:val="20"/>
          <w:szCs w:val="20"/>
          <w:lang w:val="tr-TR"/>
        </w:rPr>
      </w:pPr>
    </w:p>
    <w:p w14:paraId="5167B747" w14:textId="77777777" w:rsidR="008568CB" w:rsidRPr="00AC5892" w:rsidRDefault="008568CB">
      <w:pPr>
        <w:rPr>
          <w:rFonts w:ascii="Arial" w:hAnsi="Arial" w:cs="Arial"/>
          <w:sz w:val="20"/>
          <w:szCs w:val="20"/>
          <w:lang w:val="tr-TR"/>
        </w:rPr>
      </w:pPr>
    </w:p>
    <w:tbl>
      <w:tblPr>
        <w:tblStyle w:val="TabloKlavuzu"/>
        <w:tblW w:w="9747" w:type="dxa"/>
        <w:tblInd w:w="-289" w:type="dxa"/>
        <w:tblLook w:val="04A0" w:firstRow="1" w:lastRow="0" w:firstColumn="1" w:lastColumn="0" w:noHBand="0" w:noVBand="1"/>
      </w:tblPr>
      <w:tblGrid>
        <w:gridCol w:w="9747"/>
      </w:tblGrid>
      <w:tr w:rsidR="008568CB" w:rsidRPr="00AC5892" w14:paraId="1D49E950" w14:textId="77777777" w:rsidTr="00F42404">
        <w:trPr>
          <w:trHeight w:val="1053"/>
        </w:trPr>
        <w:tc>
          <w:tcPr>
            <w:tcW w:w="9747" w:type="dxa"/>
            <w:vAlign w:val="center"/>
          </w:tcPr>
          <w:p w14:paraId="12EF055F" w14:textId="77777777" w:rsidR="008568CB" w:rsidRPr="00AC5892" w:rsidRDefault="00F42404" w:rsidP="00F4240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lastRenderedPageBreak/>
              <w:t>Genel Değerlendirme</w:t>
            </w:r>
          </w:p>
          <w:p w14:paraId="76ADDA89" w14:textId="77777777" w:rsidR="008568CB" w:rsidRPr="00AC5892" w:rsidRDefault="00F42404" w:rsidP="00F42404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b/>
                <w:sz w:val="20"/>
                <w:szCs w:val="20"/>
                <w:lang w:val="tr-TR"/>
              </w:rPr>
              <w:t>Overall Evaluation</w:t>
            </w:r>
          </w:p>
          <w:p w14:paraId="06A5AF7C" w14:textId="77777777" w:rsidR="008568CB" w:rsidRPr="00AC5892" w:rsidRDefault="00F42404" w:rsidP="00F42404">
            <w:pPr>
              <w:jc w:val="center"/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F42404">
              <w:rPr>
                <w:rFonts w:ascii="Arial" w:hAnsi="Arial" w:cs="Arial"/>
                <w:b/>
                <w:sz w:val="20"/>
                <w:szCs w:val="20"/>
                <w:lang w:val="tr-TR"/>
              </w:rPr>
              <w:t>Gesamtbewertung</w:t>
            </w:r>
          </w:p>
        </w:tc>
      </w:tr>
      <w:tr w:rsidR="008568CB" w:rsidRPr="00AC5892" w14:paraId="0579F2F8" w14:textId="77777777" w:rsidTr="00F42404">
        <w:trPr>
          <w:trHeight w:val="11794"/>
        </w:trPr>
        <w:tc>
          <w:tcPr>
            <w:tcW w:w="9747" w:type="dxa"/>
          </w:tcPr>
          <w:p w14:paraId="37885D8E" w14:textId="77777777" w:rsidR="008568CB" w:rsidRPr="00AC5892" w:rsidRDefault="008568CB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</w:tr>
    </w:tbl>
    <w:p w14:paraId="326ADA87" w14:textId="77777777" w:rsidR="008568CB" w:rsidRPr="00AC5892" w:rsidRDefault="008568CB">
      <w:pPr>
        <w:rPr>
          <w:rFonts w:ascii="Arial" w:hAnsi="Arial" w:cs="Arial"/>
          <w:sz w:val="20"/>
          <w:szCs w:val="20"/>
          <w:lang w:val="tr-TR"/>
        </w:rPr>
      </w:pPr>
    </w:p>
    <w:p w14:paraId="484E3CFE" w14:textId="77777777" w:rsidR="0042706A" w:rsidRDefault="0042706A" w:rsidP="0042706A">
      <w:pPr>
        <w:tabs>
          <w:tab w:val="center" w:pos="4536"/>
          <w:tab w:val="right" w:pos="9072"/>
        </w:tabs>
        <w:rPr>
          <w:rFonts w:ascii="Arial" w:hAnsi="Arial" w:cs="Arial"/>
          <w:sz w:val="20"/>
          <w:szCs w:val="20"/>
          <w:lang w:val="tr-TR"/>
        </w:rPr>
      </w:pPr>
      <w:r>
        <w:rPr>
          <w:rFonts w:asciiTheme="minorHAnsi" w:eastAsiaTheme="minorHAnsi" w:hAnsiTheme="minorHAnsi" w:cstheme="minorBidi"/>
          <w:i/>
          <w:sz w:val="20"/>
          <w:szCs w:val="22"/>
          <w:lang w:val="tr-TR"/>
        </w:rPr>
        <w:lastRenderedPageBreak/>
        <w:t>* Aşağıdaki tablo öğrencinin</w:t>
      </w:r>
      <w:r w:rsidRPr="0042706A">
        <w:rPr>
          <w:rFonts w:asciiTheme="minorHAnsi" w:eastAsiaTheme="minorHAnsi" w:hAnsiTheme="minorHAnsi" w:cstheme="minorBidi"/>
          <w:i/>
          <w:sz w:val="20"/>
          <w:szCs w:val="22"/>
          <w:lang w:val="tr-TR"/>
        </w:rPr>
        <w:t xml:space="preserve"> staj yaptığı </w:t>
      </w:r>
      <w:r>
        <w:rPr>
          <w:rFonts w:asciiTheme="minorHAnsi" w:eastAsiaTheme="minorHAnsi" w:hAnsiTheme="minorHAnsi" w:cstheme="minorBidi"/>
          <w:i/>
          <w:sz w:val="20"/>
          <w:szCs w:val="22"/>
          <w:lang w:val="tr-TR"/>
        </w:rPr>
        <w:t>hafta sayısı kadar çoğaltılacaktır</w:t>
      </w:r>
      <w:r w:rsidRPr="0042706A">
        <w:rPr>
          <w:rFonts w:asciiTheme="minorHAnsi" w:eastAsiaTheme="minorHAnsi" w:hAnsiTheme="minorHAnsi" w:cstheme="minorBidi"/>
          <w:i/>
          <w:sz w:val="20"/>
          <w:szCs w:val="22"/>
          <w:lang w:val="tr-TR"/>
        </w:rPr>
        <w:t>.</w:t>
      </w:r>
    </w:p>
    <w:p w14:paraId="7C86AED7" w14:textId="77777777" w:rsidR="0042706A" w:rsidRDefault="0042706A">
      <w:pPr>
        <w:rPr>
          <w:rFonts w:ascii="Arial" w:hAnsi="Arial" w:cs="Arial"/>
          <w:sz w:val="20"/>
          <w:szCs w:val="20"/>
          <w:lang w:val="tr-TR"/>
        </w:rPr>
      </w:pPr>
    </w:p>
    <w:p w14:paraId="55EE74C0" w14:textId="77777777" w:rsidR="00F42404" w:rsidRPr="00F42404" w:rsidRDefault="00F42404">
      <w:pPr>
        <w:rPr>
          <w:rFonts w:ascii="Arial" w:hAnsi="Arial" w:cs="Arial"/>
          <w:b/>
          <w:sz w:val="20"/>
          <w:szCs w:val="20"/>
          <w:lang w:val="tr-TR"/>
        </w:rPr>
      </w:pPr>
      <w:r w:rsidRPr="00F42404">
        <w:rPr>
          <w:rFonts w:ascii="Arial" w:hAnsi="Arial" w:cs="Arial"/>
          <w:b/>
          <w:sz w:val="20"/>
          <w:szCs w:val="20"/>
          <w:lang w:val="tr-TR"/>
        </w:rPr>
        <w:t xml:space="preserve">Staj Programı / Training Program / </w:t>
      </w:r>
      <w:r>
        <w:rPr>
          <w:rFonts w:ascii="Arial" w:hAnsi="Arial" w:cs="Arial"/>
          <w:b/>
          <w:sz w:val="20"/>
          <w:szCs w:val="20"/>
          <w:lang w:val="tr-TR"/>
        </w:rPr>
        <w:t>Praktikumprogramm</w:t>
      </w:r>
    </w:p>
    <w:p w14:paraId="3801D353" w14:textId="77777777" w:rsidR="0042706A" w:rsidRPr="00AC5892" w:rsidRDefault="0042706A">
      <w:pPr>
        <w:rPr>
          <w:rFonts w:ascii="Arial" w:hAnsi="Arial" w:cs="Arial"/>
          <w:sz w:val="20"/>
          <w:szCs w:val="20"/>
          <w:lang w:val="tr-TR"/>
        </w:rPr>
      </w:pP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000" w:firstRow="0" w:lastRow="0" w:firstColumn="0" w:lastColumn="0" w:noHBand="0" w:noVBand="0"/>
      </w:tblPr>
      <w:tblGrid>
        <w:gridCol w:w="9024"/>
      </w:tblGrid>
      <w:tr w:rsidR="001E726C" w:rsidRPr="00AC5892" w14:paraId="2582E1D3" w14:textId="77777777">
        <w:trPr>
          <w:trHeight w:val="6782"/>
        </w:trPr>
        <w:tc>
          <w:tcPr>
            <w:tcW w:w="9853" w:type="dxa"/>
          </w:tcPr>
          <w:p w14:paraId="3914EE5F" w14:textId="77777777" w:rsidR="001E726C" w:rsidRPr="00AC5892" w:rsidRDefault="001E726C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73097678" w14:textId="5C037037" w:rsidR="001E726C" w:rsidRPr="00AC5892" w:rsidRDefault="001E726C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724985147"/>
                <w:placeholder>
                  <w:docPart w:val="AF53B0A4A76D443CA5E9C65C10BDB171"/>
                </w:placeholder>
                <w:date w:fullDate="2025-08-04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0F19A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4.08.2025</w:t>
                </w:r>
              </w:sdtContent>
            </w:sdt>
            <w:r w:rsidR="00AC5892"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tarihinden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1379433009"/>
                <w:placeholder>
                  <w:docPart w:val="3BC49CC8184E4FB8AF099BB733505923"/>
                </w:placeholder>
                <w:date w:fullDate="2025-08-08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0F19A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8.08.2025</w:t>
                </w:r>
              </w:sdtContent>
            </w:sdt>
            <w:r w:rsidR="00AC5892"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arihine kadar bir haftalık çalışma</w:t>
            </w:r>
          </w:p>
          <w:p w14:paraId="4D12D021" w14:textId="05FE0917" w:rsidR="001E726C" w:rsidRPr="00AC5892" w:rsidRDefault="00AC5892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From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286207295"/>
                <w:placeholder>
                  <w:docPart w:val="FBC18B4A7B8948F897E73C87F9B8865D"/>
                </w:placeholder>
                <w:date w:fullDate="2025-08-04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0F19A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4.08.2025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324212898"/>
                <w:placeholder>
                  <w:docPart w:val="8FBD82D4A1974B548A8B002541B70FD2"/>
                </w:placeholder>
                <w:date w:fullDate="2025-08-08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0F19A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8.08.2025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</w:t>
            </w:r>
            <w:r w:rsidR="001E726C" w:rsidRPr="00AC5892">
              <w:rPr>
                <w:rFonts w:ascii="Arial" w:hAnsi="Arial" w:cs="Arial"/>
                <w:sz w:val="20"/>
                <w:szCs w:val="20"/>
                <w:lang w:val="tr-TR"/>
              </w:rPr>
              <w:t>eekly</w:t>
            </w:r>
            <w:proofErr w:type="spellEnd"/>
            <w:r w:rsidR="001E726C"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Service</w:t>
            </w:r>
          </w:p>
          <w:p w14:paraId="65C7699D" w14:textId="1369C59A" w:rsidR="00AC5892" w:rsidRPr="00AC5892" w:rsidRDefault="00AC5892" w:rsidP="00AC5892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Von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1302452522"/>
                <w:placeholder>
                  <w:docPart w:val="42A7F6287FFC4D938B46A8045564683E"/>
                </w:placeholder>
                <w:date w:fullDate="2025-08-04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0F19A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4.08.2025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ab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2071077595"/>
                <w:placeholder>
                  <w:docPart w:val="0F3BF19DF70347D2A91152469EEB2EA8"/>
                </w:placeholder>
                <w:date w:fullDate="2025-08-08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0F19A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8.08.2025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wöchentlicher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Dienst</w:t>
            </w:r>
            <w:proofErr w:type="spellEnd"/>
          </w:p>
          <w:p w14:paraId="2E2B8DE5" w14:textId="77777777" w:rsidR="00AC5892" w:rsidRPr="00AC5892" w:rsidRDefault="00AC5892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498"/>
              <w:gridCol w:w="4084"/>
              <w:gridCol w:w="1187"/>
              <w:gridCol w:w="1025"/>
              <w:gridCol w:w="1004"/>
            </w:tblGrid>
            <w:tr w:rsidR="001E726C" w:rsidRPr="0042706A" w14:paraId="6D29C4AE" w14:textId="77777777" w:rsidTr="0042706A">
              <w:trPr>
                <w:trHeight w:val="1190"/>
              </w:trPr>
              <w:tc>
                <w:tcPr>
                  <w:tcW w:w="1466" w:type="dxa"/>
                  <w:vAlign w:val="center"/>
                </w:tcPr>
                <w:p w14:paraId="57EF4635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GÜN </w:t>
                  </w:r>
                </w:p>
                <w:p w14:paraId="11654C0E" w14:textId="77777777" w:rsidR="00AC5892" w:rsidRPr="0042706A" w:rsidRDefault="00AC5892" w:rsidP="0042706A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DAYS</w:t>
                  </w:r>
                </w:p>
                <w:p w14:paraId="76235EAB" w14:textId="77777777" w:rsidR="00AC5892" w:rsidRPr="0042706A" w:rsidRDefault="00AC5892" w:rsidP="0042706A">
                  <w:pPr>
                    <w:pStyle w:val="Balk1"/>
                    <w:rPr>
                      <w:rFonts w:ascii="Arial" w:hAnsi="Arial" w:cs="Arial"/>
                      <w:sz w:val="18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TAGEN</w:t>
                  </w:r>
                </w:p>
              </w:tc>
              <w:tc>
                <w:tcPr>
                  <w:tcW w:w="4095" w:type="dxa"/>
                  <w:vAlign w:val="center"/>
                </w:tcPr>
                <w:p w14:paraId="45F3BF0E" w14:textId="77777777" w:rsidR="0042706A" w:rsidRPr="0042706A" w:rsidRDefault="0042706A" w:rsidP="0042706A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Y</w:t>
                  </w:r>
                  <w:r w:rsidR="001E726C"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APILAN İŞLER</w:t>
                  </w:r>
                </w:p>
                <w:p w14:paraId="32F55C85" w14:textId="77777777" w:rsidR="00AC5892" w:rsidRPr="0042706A" w:rsidRDefault="001E726C" w:rsidP="0042706A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WORK ACCOMPLISHED</w:t>
                  </w:r>
                </w:p>
                <w:p w14:paraId="09EB2B64" w14:textId="77777777" w:rsidR="00AC5892" w:rsidRPr="0042706A" w:rsidRDefault="00AC5892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ERLEDIGTE ARBEIT</w:t>
                  </w:r>
                </w:p>
              </w:tc>
              <w:tc>
                <w:tcPr>
                  <w:tcW w:w="1021" w:type="dxa"/>
                  <w:vAlign w:val="center"/>
                </w:tcPr>
                <w:p w14:paraId="1DEC6356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Yaprak No</w:t>
                  </w:r>
                </w:p>
                <w:p w14:paraId="10ABA313" w14:textId="77777777" w:rsidR="001E726C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Page Numb.</w:t>
                  </w:r>
                </w:p>
                <w:p w14:paraId="239BD8A9" w14:textId="77777777" w:rsidR="00462315" w:rsidRPr="0042706A" w:rsidRDefault="00462315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62315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Seitennum.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2CD38D2F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SAAT</w:t>
                  </w:r>
                </w:p>
                <w:p w14:paraId="4ADC09FB" w14:textId="77777777" w:rsidR="001E726C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HOURS</w:t>
                  </w:r>
                </w:p>
                <w:p w14:paraId="7677CE14" w14:textId="77777777" w:rsidR="00462315" w:rsidRPr="0042706A" w:rsidRDefault="00462315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STUNDEN</w:t>
                  </w:r>
                </w:p>
              </w:tc>
            </w:tr>
            <w:tr w:rsidR="001E726C" w:rsidRPr="0042706A" w14:paraId="5D70E23D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766B4B4E" w14:textId="77777777" w:rsidR="001E726C" w:rsidRPr="0042706A" w:rsidRDefault="001E726C" w:rsidP="0042706A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PAZARTESİ</w:t>
                  </w:r>
                </w:p>
                <w:p w14:paraId="0D34F888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MONDAY</w:t>
                  </w:r>
                </w:p>
                <w:p w14:paraId="442F435C" w14:textId="77777777" w:rsidR="00AC5892" w:rsidRPr="0042706A" w:rsidRDefault="00AC5892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643804F9" w14:textId="065CE63D" w:rsidR="001E726C" w:rsidRPr="0042706A" w:rsidRDefault="000F19A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Oryantasyon</w:t>
                  </w:r>
                </w:p>
              </w:tc>
              <w:tc>
                <w:tcPr>
                  <w:tcW w:w="1021" w:type="dxa"/>
                  <w:vAlign w:val="center"/>
                </w:tcPr>
                <w:p w14:paraId="5423BB84" w14:textId="0DD7ACB3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1</w:t>
                  </w:r>
                </w:p>
              </w:tc>
              <w:tc>
                <w:tcPr>
                  <w:tcW w:w="1027" w:type="dxa"/>
                  <w:vAlign w:val="center"/>
                </w:tcPr>
                <w:p w14:paraId="79DDA8D7" w14:textId="26090EA5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47A343E7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77B2017F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4EA41886" w14:textId="77777777" w:rsidR="001E726C" w:rsidRPr="0042706A" w:rsidRDefault="001E726C" w:rsidP="0042706A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84DA8C5" w14:textId="0103E793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proofErr w:type="spellStart"/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Orientation</w:t>
                  </w:r>
                  <w:proofErr w:type="spellEnd"/>
                </w:p>
              </w:tc>
              <w:tc>
                <w:tcPr>
                  <w:tcW w:w="1021" w:type="dxa"/>
                  <w:vAlign w:val="center"/>
                </w:tcPr>
                <w:p w14:paraId="26504A1C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137E504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0859CA49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45657021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02F06112" w14:textId="77777777" w:rsidR="001E726C" w:rsidRPr="0042706A" w:rsidRDefault="001E726C" w:rsidP="0042706A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5AC8B3CC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0A68528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F4F3D86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4DF83065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5F9E0A80" w14:textId="77777777" w:rsidTr="0042706A">
              <w:trPr>
                <w:cantSplit/>
                <w:trHeight w:val="270"/>
              </w:trPr>
              <w:tc>
                <w:tcPr>
                  <w:tcW w:w="1466" w:type="dxa"/>
                  <w:vMerge w:val="restart"/>
                  <w:vAlign w:val="center"/>
                </w:tcPr>
                <w:p w14:paraId="5F8B68DE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SALI</w:t>
                  </w:r>
                </w:p>
                <w:p w14:paraId="02430669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TUESDAY</w:t>
                  </w:r>
                </w:p>
                <w:p w14:paraId="6059A3FD" w14:textId="77777777" w:rsidR="00AC5892" w:rsidRPr="0042706A" w:rsidRDefault="00AC5892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DIENSTAG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69F50371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791F16C" w14:textId="70254F38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2</w:t>
                  </w:r>
                </w:p>
              </w:tc>
              <w:tc>
                <w:tcPr>
                  <w:tcW w:w="1027" w:type="dxa"/>
                  <w:vAlign w:val="center"/>
                </w:tcPr>
                <w:p w14:paraId="34E7A13D" w14:textId="44839716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3521754E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30435824" w14:textId="77777777" w:rsidTr="0042706A">
              <w:trPr>
                <w:cantSplit/>
                <w:trHeight w:val="275"/>
              </w:trPr>
              <w:tc>
                <w:tcPr>
                  <w:tcW w:w="1466" w:type="dxa"/>
                  <w:vMerge/>
                  <w:vAlign w:val="center"/>
                </w:tcPr>
                <w:p w14:paraId="4D05B02F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6E44D330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166C9A7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3F52F731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6CE1DF60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67555044" w14:textId="77777777" w:rsidTr="0042706A">
              <w:trPr>
                <w:cantSplit/>
                <w:trHeight w:val="190"/>
              </w:trPr>
              <w:tc>
                <w:tcPr>
                  <w:tcW w:w="1466" w:type="dxa"/>
                  <w:vMerge/>
                  <w:vAlign w:val="center"/>
                </w:tcPr>
                <w:p w14:paraId="22993712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6AE266C8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A8DFE2C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45C86AD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6CA74029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018432AF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4EF525C8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ÇARŞAMBA</w:t>
                  </w:r>
                </w:p>
                <w:p w14:paraId="2DB744C5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WEDNESDAY</w:t>
                  </w:r>
                </w:p>
                <w:p w14:paraId="6AD60E9C" w14:textId="77777777" w:rsidR="00AC5892" w:rsidRPr="0042706A" w:rsidRDefault="00AC5892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MITWOCH</w:t>
                  </w:r>
                </w:p>
              </w:tc>
              <w:tc>
                <w:tcPr>
                  <w:tcW w:w="4095" w:type="dxa"/>
                  <w:vAlign w:val="center"/>
                </w:tcPr>
                <w:p w14:paraId="30FB56BB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53B18AE" w14:textId="625D11DA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3</w:t>
                  </w:r>
                </w:p>
              </w:tc>
              <w:tc>
                <w:tcPr>
                  <w:tcW w:w="1027" w:type="dxa"/>
                  <w:vAlign w:val="center"/>
                </w:tcPr>
                <w:p w14:paraId="372E8F66" w14:textId="0747FF99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103FFAC6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69E7ECEB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47991241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565E27AC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524D18A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20879618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0C95CD0C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7A29EADD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0178EFFB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179B2649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618778B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3AED73D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4584291C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7F0F43E3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35241C5E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PERŞEMBE</w:t>
                  </w:r>
                </w:p>
                <w:p w14:paraId="45611432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THURSDAY</w:t>
                  </w:r>
                </w:p>
                <w:p w14:paraId="38509808" w14:textId="77777777" w:rsidR="00AC5892" w:rsidRPr="0042706A" w:rsidRDefault="00AC5892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DONNERSTAG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06E54AE5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2576DA75" w14:textId="2782B170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4</w:t>
                  </w:r>
                </w:p>
              </w:tc>
              <w:tc>
                <w:tcPr>
                  <w:tcW w:w="1027" w:type="dxa"/>
                  <w:vAlign w:val="center"/>
                </w:tcPr>
                <w:p w14:paraId="5BA774DF" w14:textId="5BDDD5F9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423B7BF5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16552077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07AC4C29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77F27B8F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2C7B25C5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B64C41F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33C48CAA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18EE5EFD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5ACB2C60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3F725317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1FEA68A2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EBCC911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2B7A968D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3A721158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0BBED97E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</w:t>
                  </w:r>
                </w:p>
                <w:p w14:paraId="33AA787D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FRIDAY</w:t>
                  </w:r>
                </w:p>
                <w:p w14:paraId="2DDD125A" w14:textId="77777777" w:rsidR="00AC5892" w:rsidRPr="0042706A" w:rsidRDefault="00AC5892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FREITAG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1515D05A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0E6D561" w14:textId="45DA3C27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5</w:t>
                  </w:r>
                </w:p>
              </w:tc>
              <w:tc>
                <w:tcPr>
                  <w:tcW w:w="1027" w:type="dxa"/>
                  <w:vAlign w:val="center"/>
                </w:tcPr>
                <w:p w14:paraId="3294A50F" w14:textId="6866ABD0" w:rsidR="001E726C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0B8CFA7C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3D6420BA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45103832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1A48A272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F8C9F71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0CD9C74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6AF7BEEB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3152BFBA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45485F67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480D879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5DFD5C91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5BD512DF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1841D9F1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59E105C7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4E921FDB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CUMARTESİ</w:t>
                  </w:r>
                </w:p>
                <w:p w14:paraId="56DCF3DE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SATURDAY</w:t>
                  </w:r>
                </w:p>
                <w:p w14:paraId="75846748" w14:textId="77777777" w:rsidR="00AC5892" w:rsidRPr="0042706A" w:rsidRDefault="00AC5892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SAMSTAG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737B3AFA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5992728B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24123B9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78045941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44FE1681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28A7842D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3D8686DE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CF0C84A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C40B052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08B93A4B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1E726C" w:rsidRPr="0042706A" w14:paraId="0E5DA4F6" w14:textId="77777777" w:rsidTr="0042706A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62B222BC" w14:textId="77777777" w:rsidR="001E726C" w:rsidRPr="0042706A" w:rsidRDefault="001E726C" w:rsidP="0042706A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66EB7843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27186BE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84B1027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42B755A6" w14:textId="77777777" w:rsidR="001E726C" w:rsidRPr="0042706A" w:rsidRDefault="001E726C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42706A" w:rsidRPr="0042706A" w14:paraId="0AC235E4" w14:textId="77777777" w:rsidTr="0042706A">
              <w:trPr>
                <w:cantSplit/>
                <w:trHeight w:val="665"/>
              </w:trPr>
              <w:tc>
                <w:tcPr>
                  <w:tcW w:w="6584" w:type="dxa"/>
                  <w:gridSpan w:val="3"/>
                  <w:vAlign w:val="center"/>
                </w:tcPr>
                <w:p w14:paraId="398E3B2C" w14:textId="77777777" w:rsidR="0042706A" w:rsidRPr="0042706A" w:rsidRDefault="0042706A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TOPLAM (TOTAL)                                                                                                                                                                                        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2080DD9B" w14:textId="74054C15" w:rsidR="0042706A" w:rsidRPr="0042706A" w:rsidRDefault="0039325E" w:rsidP="0042706A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40</w:t>
                  </w:r>
                </w:p>
              </w:tc>
            </w:tr>
          </w:tbl>
          <w:p w14:paraId="579A103E" w14:textId="77777777" w:rsidR="001E726C" w:rsidRDefault="0042706A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Ögrencinin imzası / </w:t>
            </w:r>
            <w:r w:rsidR="001E726C"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Signature of </w:t>
            </w:r>
            <w:r w:rsidR="00AC5892" w:rsidRPr="00AC5892">
              <w:rPr>
                <w:rFonts w:ascii="Arial" w:hAnsi="Arial" w:cs="Arial"/>
                <w:sz w:val="20"/>
                <w:szCs w:val="20"/>
                <w:lang w:val="tr-TR"/>
              </w:rPr>
              <w:t>trainee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Unterschrift des Praktikants:</w:t>
            </w:r>
          </w:p>
          <w:p w14:paraId="4C6DFF00" w14:textId="77777777" w:rsidR="0042706A" w:rsidRDefault="0042706A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32DC9318" w14:textId="77777777" w:rsidR="0042706A" w:rsidRPr="00AC5892" w:rsidRDefault="0042706A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5303CF5E" w14:textId="77777777" w:rsidR="0042706A" w:rsidRDefault="001E726C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Çalıştığı </w:t>
            </w:r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iş yeri ve </w:t>
            </w:r>
            <w:r w:rsidR="009F2EF6">
              <w:rPr>
                <w:rFonts w:ascii="Arial" w:hAnsi="Arial" w:cs="Arial"/>
                <w:sz w:val="20"/>
                <w:szCs w:val="20"/>
                <w:lang w:val="tr-TR"/>
              </w:rPr>
              <w:t>bölümü</w:t>
            </w:r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Work </w:t>
            </w:r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>p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lace</w:t>
            </w:r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and department / Unternehmen und Abteilung:</w:t>
            </w:r>
          </w:p>
          <w:p w14:paraId="54372635" w14:textId="77777777" w:rsidR="0042706A" w:rsidRDefault="0042706A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62C1B005" w14:textId="77777777" w:rsidR="0042706A" w:rsidRPr="00AC5892" w:rsidRDefault="0042706A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3B8A97D1" w14:textId="77777777" w:rsidR="001E726C" w:rsidRPr="00AC5892" w:rsidRDefault="001E726C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Kon</w:t>
            </w:r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trol edenin ünvanı, soyadı, adı /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Name </w:t>
            </w:r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and surname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of controlling superior</w:t>
            </w:r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/ Vorname und name de</w:t>
            </w:r>
            <w:r w:rsidR="009F2EF6">
              <w:rPr>
                <w:rFonts w:ascii="Arial" w:hAnsi="Arial" w:cs="Arial"/>
                <w:sz w:val="20"/>
                <w:szCs w:val="20"/>
                <w:lang w:val="tr-TR"/>
              </w:rPr>
              <w:t>n</w:t>
            </w:r>
            <w:r w:rsidR="0042706A" w:rsidRP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kontrollierenden Vorgesetzten</w:t>
            </w:r>
            <w:r w:rsidR="0042706A"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4EEF0B43" w14:textId="77777777" w:rsidR="0042706A" w:rsidRDefault="0042706A" w:rsidP="0042706A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438FD71E" w14:textId="77777777" w:rsidR="0042706A" w:rsidRDefault="0042706A" w:rsidP="0042706A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03C6235" w14:textId="77777777" w:rsidR="001E726C" w:rsidRDefault="0042706A" w:rsidP="009F2EF6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İmzası </w:t>
            </w:r>
            <w:r w:rsidR="009F2EF6">
              <w:rPr>
                <w:rFonts w:ascii="Arial" w:hAnsi="Arial" w:cs="Arial"/>
                <w:sz w:val="20"/>
                <w:szCs w:val="20"/>
                <w:lang w:val="tr-TR"/>
              </w:rPr>
              <w:t>/ Signature / Unterschrift:</w:t>
            </w:r>
          </w:p>
          <w:p w14:paraId="27904999" w14:textId="77777777" w:rsidR="009F2EF6" w:rsidRDefault="009F2EF6" w:rsidP="009F2EF6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65642ADA" w14:textId="77777777" w:rsidR="009F2EF6" w:rsidRDefault="009F2EF6" w:rsidP="009F2EF6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4ECCE53B" w14:textId="77777777" w:rsidR="009F2EF6" w:rsidRPr="00AC5892" w:rsidRDefault="009F2EF6" w:rsidP="009F2EF6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</w:tr>
    </w:tbl>
    <w:p w14:paraId="291E29E1" w14:textId="77777777" w:rsidR="009F2EF6" w:rsidRDefault="009F2EF6">
      <w:pPr>
        <w:rPr>
          <w:rFonts w:ascii="Arial" w:hAnsi="Arial" w:cs="Arial"/>
          <w:sz w:val="20"/>
          <w:szCs w:val="20"/>
          <w:lang w:val="tr-TR"/>
        </w:rPr>
      </w:pPr>
      <w:r>
        <w:rPr>
          <w:rFonts w:ascii="Arial" w:hAnsi="Arial" w:cs="Arial"/>
          <w:sz w:val="20"/>
          <w:szCs w:val="20"/>
          <w:lang w:val="tr-TR"/>
        </w:rPr>
        <w:br w:type="page"/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000" w:firstRow="0" w:lastRow="0" w:firstColumn="0" w:lastColumn="0" w:noHBand="0" w:noVBand="0"/>
      </w:tblPr>
      <w:tblGrid>
        <w:gridCol w:w="9024"/>
      </w:tblGrid>
      <w:tr w:rsidR="000F19AE" w:rsidRPr="00AC5892" w14:paraId="68B0D386" w14:textId="77777777" w:rsidTr="00D92E58">
        <w:trPr>
          <w:trHeight w:val="6782"/>
        </w:trPr>
        <w:tc>
          <w:tcPr>
            <w:tcW w:w="9024" w:type="dxa"/>
          </w:tcPr>
          <w:p w14:paraId="42A2C5CA" w14:textId="77777777" w:rsidR="000F19AE" w:rsidRPr="00AC5892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798ABE15" w14:textId="11BDAE5D" w:rsidR="000F19AE" w:rsidRPr="00AC5892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27614210"/>
                <w:placeholder>
                  <w:docPart w:val="AC23DB214A454C74A9A482BB8592125C"/>
                </w:placeholder>
                <w:date w:fullDate="2025-08-11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39325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11.08.2025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tarihinden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513188269"/>
                <w:placeholder>
                  <w:docPart w:val="9EAEC45CBF0047BD9F0C6A080BECBFC1"/>
                </w:placeholder>
                <w:date w:fullDate="2025-08-15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39325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15.08.2025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tarihine kadar bir haftalık çalışma</w:t>
            </w:r>
          </w:p>
          <w:p w14:paraId="5AAB1474" w14:textId="6DACA5CC" w:rsidR="000F19AE" w:rsidRPr="00AC5892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From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615138131"/>
                <w:placeholder>
                  <w:docPart w:val="44340BE33B6448AC93E4D807F48A3276"/>
                </w:placeholder>
                <w:date w:fullDate="2025-08-11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39325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11.08.2025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1546211227"/>
                <w:placeholder>
                  <w:docPart w:val="2820C9D474B24F6C86A95D27FD7164EA"/>
                </w:placeholder>
                <w:date w:fullDate="2025-08-15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39325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15.08.2025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weekly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Service</w:t>
            </w:r>
          </w:p>
          <w:p w14:paraId="703C8479" w14:textId="22F77C84" w:rsidR="000F19AE" w:rsidRPr="00AC5892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Von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1701205028"/>
                <w:placeholder>
                  <w:docPart w:val="368EBDF99BB344F8A9CBD8639AFB2A7C"/>
                </w:placeholder>
                <w:date w:fullDate="2025-08-11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39325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11.08.2025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ab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936949201"/>
                <w:placeholder>
                  <w:docPart w:val="0ECA12FE8F8E43A69359881184729A78"/>
                </w:placeholder>
                <w:date w:fullDate="2025-08-15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39325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15.08.2025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wöchentlicher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Dienst</w:t>
            </w:r>
            <w:proofErr w:type="spellEnd"/>
          </w:p>
          <w:p w14:paraId="5CB30A18" w14:textId="77777777" w:rsidR="000F19AE" w:rsidRPr="00AC5892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498"/>
              <w:gridCol w:w="4084"/>
              <w:gridCol w:w="1187"/>
              <w:gridCol w:w="1025"/>
              <w:gridCol w:w="1004"/>
            </w:tblGrid>
            <w:tr w:rsidR="000F19AE" w:rsidRPr="0042706A" w14:paraId="70139FC8" w14:textId="77777777" w:rsidTr="00D92E58">
              <w:trPr>
                <w:trHeight w:val="1190"/>
              </w:trPr>
              <w:tc>
                <w:tcPr>
                  <w:tcW w:w="1466" w:type="dxa"/>
                  <w:vAlign w:val="center"/>
                </w:tcPr>
                <w:p w14:paraId="5B972989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GÜN </w:t>
                  </w:r>
                </w:p>
                <w:p w14:paraId="51215F69" w14:textId="77777777" w:rsidR="000F19AE" w:rsidRPr="0042706A" w:rsidRDefault="000F19AE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DAYS</w:t>
                  </w:r>
                </w:p>
                <w:p w14:paraId="0856158A" w14:textId="77777777" w:rsidR="000F19AE" w:rsidRPr="0042706A" w:rsidRDefault="000F19AE" w:rsidP="00D92E58">
                  <w:pPr>
                    <w:pStyle w:val="Balk1"/>
                    <w:rPr>
                      <w:rFonts w:ascii="Arial" w:hAnsi="Arial" w:cs="Arial"/>
                      <w:sz w:val="18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TAGEN</w:t>
                  </w:r>
                </w:p>
              </w:tc>
              <w:tc>
                <w:tcPr>
                  <w:tcW w:w="4095" w:type="dxa"/>
                  <w:vAlign w:val="center"/>
                </w:tcPr>
                <w:p w14:paraId="6985132A" w14:textId="77777777" w:rsidR="000F19AE" w:rsidRPr="0042706A" w:rsidRDefault="000F19AE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YAPILAN İŞLER</w:t>
                  </w:r>
                </w:p>
                <w:p w14:paraId="313D2FC4" w14:textId="77777777" w:rsidR="000F19AE" w:rsidRPr="0042706A" w:rsidRDefault="000F19AE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WORK ACCOMPLISHED</w:t>
                  </w:r>
                </w:p>
                <w:p w14:paraId="135E2F33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ERLEDIGTE ARBEIT</w:t>
                  </w:r>
                </w:p>
              </w:tc>
              <w:tc>
                <w:tcPr>
                  <w:tcW w:w="1021" w:type="dxa"/>
                  <w:vAlign w:val="center"/>
                </w:tcPr>
                <w:p w14:paraId="1F456576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Yaprak No</w:t>
                  </w:r>
                </w:p>
                <w:p w14:paraId="4452209B" w14:textId="77777777" w:rsidR="000F19AE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proofErr w:type="spell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Page</w:t>
                  </w:r>
                  <w:proofErr w:type="spell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 </w:t>
                  </w:r>
                  <w:proofErr w:type="spell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Numb</w:t>
                  </w:r>
                  <w:proofErr w:type="spell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.</w:t>
                  </w:r>
                </w:p>
                <w:p w14:paraId="1DB9B1C1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proofErr w:type="spellStart"/>
                  <w:r w:rsidRPr="00462315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Seitennum</w:t>
                  </w:r>
                  <w:proofErr w:type="spellEnd"/>
                  <w:r w:rsidRPr="00462315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.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77E4EB9D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SAAT</w:t>
                  </w:r>
                </w:p>
                <w:p w14:paraId="242FD036" w14:textId="77777777" w:rsidR="000F19AE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HOURS</w:t>
                  </w:r>
                </w:p>
                <w:p w14:paraId="595369ED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STUNDEN</w:t>
                  </w:r>
                </w:p>
              </w:tc>
            </w:tr>
            <w:tr w:rsidR="000F19AE" w:rsidRPr="0042706A" w14:paraId="2246A46C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3BE5B112" w14:textId="77777777" w:rsidR="000F19AE" w:rsidRPr="0042706A" w:rsidRDefault="000F19AE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PAZARTESİ</w:t>
                  </w:r>
                </w:p>
                <w:p w14:paraId="75C6CB4A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MONDAY</w:t>
                  </w:r>
                </w:p>
                <w:p w14:paraId="6671C839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361B13BD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7D11C1E" w14:textId="0B709CDD" w:rsidR="000F19AE" w:rsidRPr="0042706A" w:rsidRDefault="0039325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6</w:t>
                  </w:r>
                </w:p>
              </w:tc>
              <w:tc>
                <w:tcPr>
                  <w:tcW w:w="1027" w:type="dxa"/>
                  <w:vAlign w:val="center"/>
                </w:tcPr>
                <w:p w14:paraId="3C30784D" w14:textId="40805E1B" w:rsidR="000F19AE" w:rsidRPr="0042706A" w:rsidRDefault="0039325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2A83EDCD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750894B7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0B1E79A3" w14:textId="77777777" w:rsidR="000F19AE" w:rsidRPr="0042706A" w:rsidRDefault="000F19AE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B2D10BF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AE84181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3B25F510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3A3742C0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7C43C551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653E2FEE" w14:textId="77777777" w:rsidR="000F19AE" w:rsidRPr="0042706A" w:rsidRDefault="000F19AE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1DC1BC9E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2C6DB63E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7F52EE3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64145D14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004B648A" w14:textId="77777777" w:rsidTr="00D92E58">
              <w:trPr>
                <w:cantSplit/>
                <w:trHeight w:val="270"/>
              </w:trPr>
              <w:tc>
                <w:tcPr>
                  <w:tcW w:w="1466" w:type="dxa"/>
                  <w:vMerge w:val="restart"/>
                  <w:vAlign w:val="center"/>
                </w:tcPr>
                <w:p w14:paraId="4EF5BAB2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SALI</w:t>
                  </w:r>
                </w:p>
                <w:p w14:paraId="44082BAF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TUESDAY</w:t>
                  </w:r>
                </w:p>
                <w:p w14:paraId="0880BD6E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DIENSTAG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4DEFEB2B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81DB208" w14:textId="7A3E73A4" w:rsidR="000F19AE" w:rsidRPr="0042706A" w:rsidRDefault="0039325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7</w:t>
                  </w:r>
                </w:p>
              </w:tc>
              <w:tc>
                <w:tcPr>
                  <w:tcW w:w="1027" w:type="dxa"/>
                  <w:vAlign w:val="center"/>
                </w:tcPr>
                <w:p w14:paraId="76439579" w14:textId="17A71697" w:rsidR="000F19AE" w:rsidRPr="0042706A" w:rsidRDefault="0039325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19CA487B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487FF3B3" w14:textId="77777777" w:rsidTr="00D92E58">
              <w:trPr>
                <w:cantSplit/>
                <w:trHeight w:val="275"/>
              </w:trPr>
              <w:tc>
                <w:tcPr>
                  <w:tcW w:w="1466" w:type="dxa"/>
                  <w:vMerge/>
                  <w:vAlign w:val="center"/>
                </w:tcPr>
                <w:p w14:paraId="675CAB0B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691AA594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E4F0C29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9926239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7FCF2308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78729C0F" w14:textId="77777777" w:rsidTr="00D92E58">
              <w:trPr>
                <w:cantSplit/>
                <w:trHeight w:val="190"/>
              </w:trPr>
              <w:tc>
                <w:tcPr>
                  <w:tcW w:w="1466" w:type="dxa"/>
                  <w:vMerge/>
                  <w:vAlign w:val="center"/>
                </w:tcPr>
                <w:p w14:paraId="6FB4F55D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C35DABD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9153225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D3172BC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3D0B601A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7F61B02E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5FD9EAC0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ÇARŞAMBA</w:t>
                  </w:r>
                </w:p>
                <w:p w14:paraId="460FB8F7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WEDNESDAY</w:t>
                  </w:r>
                </w:p>
                <w:p w14:paraId="6437C72D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MITWOCH</w:t>
                  </w:r>
                </w:p>
              </w:tc>
              <w:tc>
                <w:tcPr>
                  <w:tcW w:w="4095" w:type="dxa"/>
                  <w:vAlign w:val="center"/>
                </w:tcPr>
                <w:p w14:paraId="4AE0F552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3301AD0" w14:textId="48E764F8" w:rsidR="000F19AE" w:rsidRPr="0042706A" w:rsidRDefault="0039325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27" w:type="dxa"/>
                  <w:vAlign w:val="center"/>
                </w:tcPr>
                <w:p w14:paraId="5781771A" w14:textId="001A5E19" w:rsidR="000F19AE" w:rsidRPr="0042706A" w:rsidRDefault="0039325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1CC2FC9C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4D912D03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61B0C7CD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55EDDD50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215017BD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18AB60B0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01A90E2B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71E6B81A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55789811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E6EB087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776D12E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3443BD02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25B6D3C3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57C44141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3B31BC99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PERŞEMBE</w:t>
                  </w:r>
                </w:p>
                <w:p w14:paraId="7E1D1CDC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THURSDAY</w:t>
                  </w:r>
                </w:p>
                <w:p w14:paraId="3DE9179D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DONNERSTAG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323BA6E5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57E7642" w14:textId="70196AD0" w:rsidR="000F19AE" w:rsidRPr="0042706A" w:rsidRDefault="0039325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9</w:t>
                  </w:r>
                </w:p>
              </w:tc>
              <w:tc>
                <w:tcPr>
                  <w:tcW w:w="1027" w:type="dxa"/>
                  <w:vAlign w:val="center"/>
                </w:tcPr>
                <w:p w14:paraId="4F8B9E5D" w14:textId="44DF7D76" w:rsidR="000F19AE" w:rsidRPr="0042706A" w:rsidRDefault="0039325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3A472E34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774F9FFD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1F083594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18FC35E0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1EAB9450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376594E8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4F0E6BEF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35EB47E0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44B9A9E4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1B768C5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143B1859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3A21CC73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3DAD2182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0D22F4E4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1E313970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</w:t>
                  </w:r>
                </w:p>
                <w:p w14:paraId="61754817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FRIDAY</w:t>
                  </w:r>
                </w:p>
                <w:p w14:paraId="6B5B825B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FREITAG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30A4BB65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AB5DF8B" w14:textId="6347471F" w:rsidR="000F19AE" w:rsidRPr="0042706A" w:rsidRDefault="0039325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10</w:t>
                  </w:r>
                </w:p>
              </w:tc>
              <w:tc>
                <w:tcPr>
                  <w:tcW w:w="1027" w:type="dxa"/>
                  <w:vAlign w:val="center"/>
                </w:tcPr>
                <w:p w14:paraId="6E4DA6C5" w14:textId="4CDCFD3A" w:rsidR="000F19AE" w:rsidRPr="0042706A" w:rsidRDefault="0039325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3403B426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7B580A2B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11199590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1D8B7AC6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AF1C005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7603B3B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41CD4836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3DEA741A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7B8B098E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1FFA8932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96DF956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3B033E98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06852BB5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6B73D479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6674EFDF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CUMARTESİ</w:t>
                  </w:r>
                </w:p>
                <w:p w14:paraId="2F232377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SATURDAY</w:t>
                  </w:r>
                </w:p>
                <w:p w14:paraId="721463D2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SAMSTAG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13465618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C61924A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1635E3DF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2C73A453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02CD99CF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55AB1B5E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045D744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26017AE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2B794F18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67DC203C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20419BEC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24923EEB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19847100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8EFDD40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507A854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41D194AE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316E7FAD" w14:textId="77777777" w:rsidTr="00D92E58">
              <w:trPr>
                <w:cantSplit/>
                <w:trHeight w:val="665"/>
              </w:trPr>
              <w:tc>
                <w:tcPr>
                  <w:tcW w:w="6584" w:type="dxa"/>
                  <w:gridSpan w:val="3"/>
                  <w:vAlign w:val="center"/>
                </w:tcPr>
                <w:p w14:paraId="100775DE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TOPLAM (TOTAL)                                                                                                                                                                                        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094183EB" w14:textId="6796C5A4" w:rsidR="000F19AE" w:rsidRPr="0042706A" w:rsidRDefault="0039325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40</w:t>
                  </w:r>
                </w:p>
              </w:tc>
            </w:tr>
          </w:tbl>
          <w:p w14:paraId="7724D740" w14:textId="77777777" w:rsidR="000F19AE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Ögrencinin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imzası /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Signature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of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trainee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Unterschrift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des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Praktikants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5B62B66C" w14:textId="77777777" w:rsidR="000F19AE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74FD36F5" w14:textId="77777777" w:rsidR="000F19AE" w:rsidRPr="00AC5892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31323A29" w14:textId="77777777" w:rsidR="000F19AE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Çalıştığı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iş yeri ve bölümü /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Work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p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lace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department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Unternehmen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Abteilung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6EEDF2C2" w14:textId="77777777" w:rsidR="000F19AE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398701B3" w14:textId="77777777" w:rsidR="000F19AE" w:rsidRPr="00AC5892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B59085F" w14:textId="77777777" w:rsidR="000F19AE" w:rsidRPr="00AC5892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Kon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trol edenin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ünvanı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, soyadı, adı /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Name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surname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of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controlling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superior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Vorname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name den</w:t>
            </w:r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>kontrollierenden</w:t>
            </w:r>
            <w:proofErr w:type="spellEnd"/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>Vorgesetzten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71A2DDE7" w14:textId="77777777" w:rsidR="000F19AE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1027EC5E" w14:textId="77777777" w:rsidR="000F19AE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66A398F4" w14:textId="77777777" w:rsidR="000F19AE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İmzası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Signature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Unterschrift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2D2FBB6F" w14:textId="77777777" w:rsidR="000F19AE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1B364F4B" w14:textId="77777777" w:rsidR="000F19AE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D8CAC0B" w14:textId="77777777" w:rsidR="000F19AE" w:rsidRPr="00AC5892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</w:tr>
      <w:tr w:rsidR="000F19AE" w:rsidRPr="00AC5892" w14:paraId="33C4B50D" w14:textId="77777777" w:rsidTr="000F19AE">
        <w:trPr>
          <w:trHeight w:val="6782"/>
        </w:trPr>
        <w:tc>
          <w:tcPr>
            <w:tcW w:w="9024" w:type="dxa"/>
          </w:tcPr>
          <w:p w14:paraId="7B00FCCA" w14:textId="77777777" w:rsidR="000F19AE" w:rsidRPr="00AC5892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6FEED7BA" w14:textId="69BCFD9A" w:rsidR="000F19AE" w:rsidRPr="00AC5892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1282991161"/>
                <w:placeholder>
                  <w:docPart w:val="A29AACD47F9E4181A631955BA2811651"/>
                </w:placeholder>
                <w:date w:fullDate="2025-08-18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39325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18.08.2025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tarihinden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917326161"/>
                <w:placeholder>
                  <w:docPart w:val="68B8A235CD304273BA7BFC073E7AE8EA"/>
                </w:placeholder>
                <w:date w:fullDate="2025-08-22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39325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22.08.2025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tarihine kadar bir haftalık çalışma</w:t>
            </w:r>
          </w:p>
          <w:p w14:paraId="38D6EEA3" w14:textId="3A94A006" w:rsidR="000F19AE" w:rsidRPr="00AC5892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From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1318880787"/>
                <w:placeholder>
                  <w:docPart w:val="4325D18460344820AD1C2DE13E181880"/>
                </w:placeholder>
                <w:date w:fullDate="2025-08-18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39325E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18.08.2025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423723885"/>
                <w:placeholder>
                  <w:docPart w:val="0801608DEA7245318DF3D0BD8C2DF3EF"/>
                </w:placeholder>
                <w:date w:fullDate="2025-08-22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D92E58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22.08.2025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weekly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Service</w:t>
            </w:r>
          </w:p>
          <w:p w14:paraId="288DA4A1" w14:textId="23AC4C18" w:rsidR="000F19AE" w:rsidRPr="00AC5892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Von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1679616465"/>
                <w:placeholder>
                  <w:docPart w:val="A1A8A7F9D63E4EFD8016DB595913B7B1"/>
                </w:placeholder>
                <w:date w:fullDate="2025-08-18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D92E58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18.08.2025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ab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1349144353"/>
                <w:placeholder>
                  <w:docPart w:val="AA1396AEA36841F68C1F58A96E656D53"/>
                </w:placeholder>
                <w:date w:fullDate="2025-08-22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D92E58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22.08.2025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wöchentlicher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Dienst</w:t>
            </w:r>
            <w:proofErr w:type="spellEnd"/>
          </w:p>
          <w:p w14:paraId="5CF17DEB" w14:textId="77777777" w:rsidR="000F19AE" w:rsidRPr="00AC5892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498"/>
              <w:gridCol w:w="4084"/>
              <w:gridCol w:w="1187"/>
              <w:gridCol w:w="1025"/>
              <w:gridCol w:w="1004"/>
            </w:tblGrid>
            <w:tr w:rsidR="000F19AE" w:rsidRPr="0042706A" w14:paraId="4ED6A1BB" w14:textId="77777777" w:rsidTr="00D92E58">
              <w:trPr>
                <w:trHeight w:val="1190"/>
              </w:trPr>
              <w:tc>
                <w:tcPr>
                  <w:tcW w:w="1466" w:type="dxa"/>
                  <w:vAlign w:val="center"/>
                </w:tcPr>
                <w:p w14:paraId="37787A83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GÜN </w:t>
                  </w:r>
                </w:p>
                <w:p w14:paraId="2400BAC6" w14:textId="77777777" w:rsidR="000F19AE" w:rsidRPr="0042706A" w:rsidRDefault="000F19AE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DAYS</w:t>
                  </w:r>
                </w:p>
                <w:p w14:paraId="4B0A06D6" w14:textId="77777777" w:rsidR="000F19AE" w:rsidRPr="0042706A" w:rsidRDefault="000F19AE" w:rsidP="00D92E58">
                  <w:pPr>
                    <w:pStyle w:val="Balk1"/>
                    <w:rPr>
                      <w:rFonts w:ascii="Arial" w:hAnsi="Arial" w:cs="Arial"/>
                      <w:sz w:val="18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TAGEN</w:t>
                  </w:r>
                </w:p>
              </w:tc>
              <w:tc>
                <w:tcPr>
                  <w:tcW w:w="4095" w:type="dxa"/>
                  <w:vAlign w:val="center"/>
                </w:tcPr>
                <w:p w14:paraId="5AB50F77" w14:textId="77777777" w:rsidR="000F19AE" w:rsidRPr="0042706A" w:rsidRDefault="000F19AE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YAPILAN İŞLER</w:t>
                  </w:r>
                </w:p>
                <w:p w14:paraId="6F1F2C42" w14:textId="77777777" w:rsidR="000F19AE" w:rsidRPr="0042706A" w:rsidRDefault="000F19AE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WORK ACCOMPLISHED</w:t>
                  </w:r>
                </w:p>
                <w:p w14:paraId="19F1CCA0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ERLEDIGTE ARBEIT</w:t>
                  </w:r>
                </w:p>
              </w:tc>
              <w:tc>
                <w:tcPr>
                  <w:tcW w:w="1021" w:type="dxa"/>
                  <w:vAlign w:val="center"/>
                </w:tcPr>
                <w:p w14:paraId="6C43D849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Yaprak No</w:t>
                  </w:r>
                </w:p>
                <w:p w14:paraId="01CD5146" w14:textId="77777777" w:rsidR="000F19AE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proofErr w:type="spell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Page</w:t>
                  </w:r>
                  <w:proofErr w:type="spell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 </w:t>
                  </w:r>
                  <w:proofErr w:type="spellStart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Numb</w:t>
                  </w:r>
                  <w:proofErr w:type="spellEnd"/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.</w:t>
                  </w:r>
                </w:p>
                <w:p w14:paraId="3CB39B82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proofErr w:type="spellStart"/>
                  <w:r w:rsidRPr="00462315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Seitennum</w:t>
                  </w:r>
                  <w:proofErr w:type="spellEnd"/>
                  <w:r w:rsidRPr="00462315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.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5161A318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SAAT</w:t>
                  </w:r>
                </w:p>
                <w:p w14:paraId="29BAAA89" w14:textId="77777777" w:rsidR="000F19AE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HOURS</w:t>
                  </w:r>
                </w:p>
                <w:p w14:paraId="792D02F0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STUNDEN</w:t>
                  </w:r>
                </w:p>
              </w:tc>
            </w:tr>
            <w:tr w:rsidR="000F19AE" w:rsidRPr="0042706A" w14:paraId="22CE3229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1B07562E" w14:textId="77777777" w:rsidR="000F19AE" w:rsidRPr="0042706A" w:rsidRDefault="000F19AE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PAZARTESİ</w:t>
                  </w:r>
                </w:p>
                <w:p w14:paraId="0381F4FC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MONDAY</w:t>
                  </w:r>
                </w:p>
                <w:p w14:paraId="2BA02BF5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3AC329A0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C20ADDF" w14:textId="499C8A71" w:rsidR="000F19AE" w:rsidRPr="0042706A" w:rsidRDefault="00D92E58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11</w:t>
                  </w:r>
                </w:p>
              </w:tc>
              <w:tc>
                <w:tcPr>
                  <w:tcW w:w="1027" w:type="dxa"/>
                  <w:vAlign w:val="center"/>
                </w:tcPr>
                <w:p w14:paraId="3CBB408B" w14:textId="2E880680" w:rsidR="000F19AE" w:rsidRPr="0042706A" w:rsidRDefault="00D92E58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76A7EA23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7EA1F693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5B6702AB" w14:textId="77777777" w:rsidR="000F19AE" w:rsidRPr="0042706A" w:rsidRDefault="000F19AE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19DE47AB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F703406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E88C045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2F44D4BC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648A64DE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267D7425" w14:textId="77777777" w:rsidR="000F19AE" w:rsidRPr="0042706A" w:rsidRDefault="000F19AE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35DD63F8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950E13C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EDD80DA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12A52508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4329FCAB" w14:textId="77777777" w:rsidTr="00D92E58">
              <w:trPr>
                <w:cantSplit/>
                <w:trHeight w:val="270"/>
              </w:trPr>
              <w:tc>
                <w:tcPr>
                  <w:tcW w:w="1466" w:type="dxa"/>
                  <w:vMerge w:val="restart"/>
                  <w:vAlign w:val="center"/>
                </w:tcPr>
                <w:p w14:paraId="2C4C84FF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SALI</w:t>
                  </w:r>
                </w:p>
                <w:p w14:paraId="0E96F724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TUESDAY</w:t>
                  </w:r>
                </w:p>
                <w:p w14:paraId="5093E503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DIENSTAG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54C58220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81DDDE4" w14:textId="361BCBC0" w:rsidR="000F19AE" w:rsidRPr="0042706A" w:rsidRDefault="00D92E58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12</w:t>
                  </w:r>
                </w:p>
              </w:tc>
              <w:tc>
                <w:tcPr>
                  <w:tcW w:w="1027" w:type="dxa"/>
                  <w:vAlign w:val="center"/>
                </w:tcPr>
                <w:p w14:paraId="6CD64C9E" w14:textId="336E36F1" w:rsidR="000F19AE" w:rsidRPr="0042706A" w:rsidRDefault="00D92E58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74462C9A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5B1E96B4" w14:textId="77777777" w:rsidTr="00D92E58">
              <w:trPr>
                <w:cantSplit/>
                <w:trHeight w:val="275"/>
              </w:trPr>
              <w:tc>
                <w:tcPr>
                  <w:tcW w:w="1466" w:type="dxa"/>
                  <w:vMerge/>
                  <w:vAlign w:val="center"/>
                </w:tcPr>
                <w:p w14:paraId="3CCEF52D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6AA09D01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2EB43184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51DC5BFC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0DC1B3E2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0BEBD4BB" w14:textId="77777777" w:rsidTr="00D92E58">
              <w:trPr>
                <w:cantSplit/>
                <w:trHeight w:val="190"/>
              </w:trPr>
              <w:tc>
                <w:tcPr>
                  <w:tcW w:w="1466" w:type="dxa"/>
                  <w:vMerge/>
                  <w:vAlign w:val="center"/>
                </w:tcPr>
                <w:p w14:paraId="3F885AAC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6D0B45CF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482016B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A7D6360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675A3D3A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076BF052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714CCAAB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ÇARŞAMBA</w:t>
                  </w:r>
                </w:p>
                <w:p w14:paraId="2A07FFED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WEDNESDAY</w:t>
                  </w:r>
                </w:p>
                <w:p w14:paraId="0FF2000A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MITWOCH</w:t>
                  </w:r>
                </w:p>
              </w:tc>
              <w:tc>
                <w:tcPr>
                  <w:tcW w:w="4095" w:type="dxa"/>
                  <w:vAlign w:val="center"/>
                </w:tcPr>
                <w:p w14:paraId="51F84A69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D4B82A0" w14:textId="192C5F75" w:rsidR="000F19AE" w:rsidRPr="0042706A" w:rsidRDefault="00D92E58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13</w:t>
                  </w:r>
                </w:p>
              </w:tc>
              <w:tc>
                <w:tcPr>
                  <w:tcW w:w="1027" w:type="dxa"/>
                  <w:vAlign w:val="center"/>
                </w:tcPr>
                <w:p w14:paraId="14DEFDDB" w14:textId="263E783F" w:rsidR="000F19AE" w:rsidRPr="0042706A" w:rsidRDefault="00D92E58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49BD8A35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0FF4F63C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52EF1DD4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3A583604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51D15C9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27D9B429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65E15133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20913AD3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43971411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15E9B9D4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28AB1D6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5DD544F1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59C2C876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1D5D4CF7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7E8A6FF7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PERŞEMBE</w:t>
                  </w:r>
                </w:p>
                <w:p w14:paraId="1FF6433B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THURSDAY</w:t>
                  </w:r>
                </w:p>
                <w:p w14:paraId="457DE282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DONNERSTAG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09677849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17E40F0" w14:textId="5AC3BF84" w:rsidR="000F19AE" w:rsidRPr="0042706A" w:rsidRDefault="00D92E58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14</w:t>
                  </w:r>
                </w:p>
              </w:tc>
              <w:tc>
                <w:tcPr>
                  <w:tcW w:w="1027" w:type="dxa"/>
                  <w:vAlign w:val="center"/>
                </w:tcPr>
                <w:p w14:paraId="438E2EC6" w14:textId="4597C14F" w:rsidR="000F19AE" w:rsidRPr="0042706A" w:rsidRDefault="00D92E58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40A537DF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5540BFA3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1F5E693D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3F803E8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5CBA9E57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E595F3F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45A7E674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3D7A1C71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3004C5B4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42215D09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14FB0986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DA918B1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5B253549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5E6C4322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10A1FC9C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</w:t>
                  </w:r>
                </w:p>
                <w:p w14:paraId="3164B32E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FRIDAY</w:t>
                  </w:r>
                </w:p>
                <w:p w14:paraId="7F3AC2A0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FREITAG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0C4968F1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74B9FEB" w14:textId="1823BFF6" w:rsidR="000F19AE" w:rsidRPr="0042706A" w:rsidRDefault="00D92E58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15</w:t>
                  </w:r>
                </w:p>
              </w:tc>
              <w:tc>
                <w:tcPr>
                  <w:tcW w:w="1027" w:type="dxa"/>
                  <w:vAlign w:val="center"/>
                </w:tcPr>
                <w:p w14:paraId="2B42E752" w14:textId="69DFC4EB" w:rsidR="000F19AE" w:rsidRPr="0042706A" w:rsidRDefault="00D92E58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8</w:t>
                  </w: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40B0EC76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318E0AAE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7A584823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7D47049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1BE466E1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244B8EB8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01AEFF8A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7FF22E24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313C7BDF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7868EF80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CB90B5E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11F5F762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2420232D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36484534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08E10F25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CUMARTESİ</w:t>
                  </w:r>
                </w:p>
                <w:p w14:paraId="3D0EBFDB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SATURDAY</w:t>
                  </w:r>
                </w:p>
                <w:p w14:paraId="79E2FDFC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SAMSTAG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1436AD0D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109992FC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EA8770E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4FEC460D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77552A05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0D93A5A0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74459468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2C5B5D35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481384CF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2FDAC8C6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41A008C3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1939F6B5" w14:textId="77777777" w:rsidR="000F19AE" w:rsidRPr="0042706A" w:rsidRDefault="000F19AE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5FBA3F04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7105E50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19FEDF15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61C0EF0F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0F19AE" w:rsidRPr="0042706A" w14:paraId="2D2BB619" w14:textId="77777777" w:rsidTr="00D92E58">
              <w:trPr>
                <w:cantSplit/>
                <w:trHeight w:val="665"/>
              </w:trPr>
              <w:tc>
                <w:tcPr>
                  <w:tcW w:w="6584" w:type="dxa"/>
                  <w:gridSpan w:val="3"/>
                  <w:vAlign w:val="center"/>
                </w:tcPr>
                <w:p w14:paraId="337CF369" w14:textId="77777777" w:rsidR="000F19AE" w:rsidRPr="0042706A" w:rsidRDefault="000F19AE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TOPLAM (TOTAL)                                                                                                                                                                                        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5B92E36D" w14:textId="33A03ECD" w:rsidR="000F19AE" w:rsidRPr="0042706A" w:rsidRDefault="00D92E58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40</w:t>
                  </w:r>
                </w:p>
              </w:tc>
            </w:tr>
          </w:tbl>
          <w:p w14:paraId="00F5AD56" w14:textId="77777777" w:rsidR="000F19AE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Ögrencinin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imzası /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Signature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of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trainee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Unterschrift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des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Praktikants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6C075DF5" w14:textId="77777777" w:rsidR="000F19AE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71AC762A" w14:textId="77777777" w:rsidR="000F19AE" w:rsidRPr="00AC5892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03E1FE0" w14:textId="77777777" w:rsidR="000F19AE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Çalıştığı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iş yeri ve bölümü /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Work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p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lace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department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Unternehmen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Abteilung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6A59762A" w14:textId="77777777" w:rsidR="000F19AE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5172665" w14:textId="77777777" w:rsidR="000F19AE" w:rsidRPr="00AC5892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6428993A" w14:textId="77777777" w:rsidR="000F19AE" w:rsidRPr="00AC5892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Kon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trol edenin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ünvanı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, soyadı, adı /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Name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and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surname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of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controlling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superior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Vorname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und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name den</w:t>
            </w:r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>kontrollierenden</w:t>
            </w:r>
            <w:proofErr w:type="spellEnd"/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>Vorgesetzten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048B2A2E" w14:textId="77777777" w:rsidR="000F19AE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69DDCD99" w14:textId="77777777" w:rsidR="000F19AE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7D254AD5" w14:textId="77777777" w:rsidR="000F19AE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İmzası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Signature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</w:t>
            </w:r>
            <w:proofErr w:type="spellStart"/>
            <w:r>
              <w:rPr>
                <w:rFonts w:ascii="Arial" w:hAnsi="Arial" w:cs="Arial"/>
                <w:sz w:val="20"/>
                <w:szCs w:val="20"/>
                <w:lang w:val="tr-TR"/>
              </w:rPr>
              <w:t>Unterschrift</w:t>
            </w:r>
            <w:proofErr w:type="spellEnd"/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1AB4CEEF" w14:textId="77777777" w:rsidR="000F19AE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25735C8D" w14:textId="77777777" w:rsidR="000F19AE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55B249C4" w14:textId="77777777" w:rsidR="000F19AE" w:rsidRPr="00AC5892" w:rsidRDefault="000F19AE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</w:tr>
      <w:tr w:rsidR="009F2EF6" w:rsidRPr="00AC5892" w14:paraId="49176912" w14:textId="77777777" w:rsidTr="000F19AE">
        <w:trPr>
          <w:trHeight w:val="6782"/>
        </w:trPr>
        <w:tc>
          <w:tcPr>
            <w:tcW w:w="9024" w:type="dxa"/>
          </w:tcPr>
          <w:p w14:paraId="0539687F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66A75C1" w14:textId="6C1332DE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1270074661"/>
                <w:placeholder>
                  <w:docPart w:val="65A414202EE74C9A9B4AE425F8A45242"/>
                </w:placeholder>
                <w:date w:fullDate="2025-08-25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BE4212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25.08.2025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tarihinden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1243691122"/>
                <w:placeholder>
                  <w:docPart w:val="7703AA3DFA3240F0805C4C7BB24775AE"/>
                </w:placeholder>
                <w:date w:fullDate="2025-08-29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BE4212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29.08.2025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tarihine kadar bir haftalık çalışma</w:t>
            </w:r>
          </w:p>
          <w:p w14:paraId="3D3427A2" w14:textId="2923A423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From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904536450"/>
                <w:placeholder>
                  <w:docPart w:val="44BC25CEFE4F49F49E8B730BEB2D8D42"/>
                </w:placeholder>
                <w:date w:fullDate="2025-08-25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BE4212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25.08.2025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To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465960635"/>
                <w:placeholder>
                  <w:docPart w:val="F9FDA9DEF8CF4942BADDCF8A41E95890"/>
                </w:placeholder>
                <w:date w:fullDate="2025-08-29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BE4212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29.</w:t>
                </w:r>
                <w:r w:rsidR="0049338C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weekly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Service</w:t>
            </w:r>
          </w:p>
          <w:p w14:paraId="14E14660" w14:textId="3D6AD908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proofErr w:type="spellStart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Von</w:t>
            </w:r>
            <w:proofErr w:type="spellEnd"/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116730926"/>
                <w:placeholder>
                  <w:docPart w:val="FAA2FE2CCA914D4C97CD1C336A4265C6"/>
                </w:placeholder>
                <w:date w:fullDate="2025-08-25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49338C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25.08.2025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ab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622196440"/>
                <w:placeholder>
                  <w:docPart w:val="23A4B417D47340799D8488B2C651A933"/>
                </w:placeholder>
                <w:date w:fullDate="2025-08-29T00:00:00Z"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="00C46653">
                  <w:rPr>
                    <w:rFonts w:ascii="Arial" w:hAnsi="Arial" w:cs="Arial"/>
                    <w:sz w:val="20"/>
                    <w:szCs w:val="20"/>
                    <w:lang w:val="tr-TR"/>
                  </w:rPr>
                  <w:t>29.08.2025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wöchentlicher Dienst</w:t>
            </w:r>
          </w:p>
          <w:p w14:paraId="21558028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497"/>
              <w:gridCol w:w="4084"/>
              <w:gridCol w:w="1187"/>
              <w:gridCol w:w="1025"/>
              <w:gridCol w:w="1005"/>
            </w:tblGrid>
            <w:tr w:rsidR="009F2EF6" w:rsidRPr="0042706A" w14:paraId="2EBF2A4F" w14:textId="77777777" w:rsidTr="00D92E58">
              <w:trPr>
                <w:trHeight w:val="1190"/>
              </w:trPr>
              <w:tc>
                <w:tcPr>
                  <w:tcW w:w="1466" w:type="dxa"/>
                  <w:vAlign w:val="center"/>
                </w:tcPr>
                <w:p w14:paraId="6822499B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GÜN </w:t>
                  </w:r>
                </w:p>
                <w:p w14:paraId="066EBFAA" w14:textId="77777777" w:rsidR="009F2EF6" w:rsidRPr="0042706A" w:rsidRDefault="009F2EF6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DAYS</w:t>
                  </w:r>
                </w:p>
                <w:p w14:paraId="61BB9600" w14:textId="77777777" w:rsidR="009F2EF6" w:rsidRPr="0042706A" w:rsidRDefault="009F2EF6" w:rsidP="00D92E58">
                  <w:pPr>
                    <w:pStyle w:val="Balk1"/>
                    <w:rPr>
                      <w:rFonts w:ascii="Arial" w:hAnsi="Arial" w:cs="Arial"/>
                      <w:sz w:val="18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TAGEN</w:t>
                  </w:r>
                </w:p>
              </w:tc>
              <w:tc>
                <w:tcPr>
                  <w:tcW w:w="4095" w:type="dxa"/>
                  <w:vAlign w:val="center"/>
                </w:tcPr>
                <w:p w14:paraId="74767582" w14:textId="77777777" w:rsidR="009F2EF6" w:rsidRPr="0042706A" w:rsidRDefault="009F2EF6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YAPILAN İŞLER</w:t>
                  </w:r>
                </w:p>
                <w:p w14:paraId="7F86F190" w14:textId="77777777" w:rsidR="009F2EF6" w:rsidRPr="0042706A" w:rsidRDefault="009F2EF6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WORK ACCOMPLISHED</w:t>
                  </w:r>
                </w:p>
                <w:p w14:paraId="76EE0C88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ERLEDIGTE ARBEIT</w:t>
                  </w:r>
                </w:p>
              </w:tc>
              <w:tc>
                <w:tcPr>
                  <w:tcW w:w="1021" w:type="dxa"/>
                  <w:vAlign w:val="center"/>
                </w:tcPr>
                <w:p w14:paraId="2563BAEA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Yaprak No</w:t>
                  </w:r>
                </w:p>
                <w:p w14:paraId="7E066012" w14:textId="77777777" w:rsidR="009F2EF6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Page Numb.</w:t>
                  </w:r>
                </w:p>
                <w:p w14:paraId="55A0942A" w14:textId="77777777" w:rsidR="00462315" w:rsidRPr="0042706A" w:rsidRDefault="00462315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62315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Seitennum.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0C60F264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SAAT</w:t>
                  </w:r>
                </w:p>
                <w:p w14:paraId="7E3FA5B7" w14:textId="77777777" w:rsidR="009F2EF6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HOURS</w:t>
                  </w:r>
                </w:p>
                <w:p w14:paraId="6AC550F1" w14:textId="77777777" w:rsidR="00462315" w:rsidRPr="0042706A" w:rsidRDefault="00462315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STUNDEN</w:t>
                  </w:r>
                </w:p>
              </w:tc>
            </w:tr>
            <w:tr w:rsidR="009F2EF6" w:rsidRPr="0042706A" w14:paraId="5458C506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76C6DCCE" w14:textId="77777777" w:rsidR="009F2EF6" w:rsidRPr="0042706A" w:rsidRDefault="009F2EF6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PAZARTESİ</w:t>
                  </w:r>
                </w:p>
                <w:p w14:paraId="4611CF4F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MONDAY</w:t>
                  </w:r>
                </w:p>
                <w:p w14:paraId="344AE8EF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38D6ED7E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2861DE5B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4D9C0BE5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76812AED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56A2596E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6C8B6BFE" w14:textId="77777777" w:rsidR="009F2EF6" w:rsidRPr="0042706A" w:rsidRDefault="009F2EF6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3BBACFEE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8C7C398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2A7416F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15862767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7F6B4B64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2D4DC7F3" w14:textId="77777777" w:rsidR="009F2EF6" w:rsidRPr="0042706A" w:rsidRDefault="009F2EF6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1BFC79D7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FDAE84D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4C0E987B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66FC7D99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3A7FFE0" w14:textId="77777777" w:rsidTr="00D92E58">
              <w:trPr>
                <w:cantSplit/>
                <w:trHeight w:val="270"/>
              </w:trPr>
              <w:tc>
                <w:tcPr>
                  <w:tcW w:w="1466" w:type="dxa"/>
                  <w:vMerge w:val="restart"/>
                  <w:vAlign w:val="center"/>
                </w:tcPr>
                <w:p w14:paraId="52384259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SALI</w:t>
                  </w:r>
                </w:p>
                <w:p w14:paraId="53563675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TUESDAY</w:t>
                  </w:r>
                </w:p>
                <w:p w14:paraId="2D741673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DIENSTAG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598DFB7D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6F5CFB7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F2E6923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02842C66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373D435A" w14:textId="77777777" w:rsidTr="00D92E58">
              <w:trPr>
                <w:cantSplit/>
                <w:trHeight w:val="275"/>
              </w:trPr>
              <w:tc>
                <w:tcPr>
                  <w:tcW w:w="1466" w:type="dxa"/>
                  <w:vMerge/>
                  <w:vAlign w:val="center"/>
                </w:tcPr>
                <w:p w14:paraId="7F0FFE67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39FB7F2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1608293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2E7E1C11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370789C6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07288016" w14:textId="77777777" w:rsidTr="00D92E58">
              <w:trPr>
                <w:cantSplit/>
                <w:trHeight w:val="190"/>
              </w:trPr>
              <w:tc>
                <w:tcPr>
                  <w:tcW w:w="1466" w:type="dxa"/>
                  <w:vMerge/>
                  <w:vAlign w:val="center"/>
                </w:tcPr>
                <w:p w14:paraId="444DA60B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71E7BF5F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2A5955F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5605314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5B5FD984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414B1106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37C68B62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ÇARŞAMBA</w:t>
                  </w:r>
                </w:p>
                <w:p w14:paraId="56DDFBB4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WEDNESDAY</w:t>
                  </w:r>
                </w:p>
                <w:p w14:paraId="1D0DFEB6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MITWOCH</w:t>
                  </w:r>
                </w:p>
              </w:tc>
              <w:tc>
                <w:tcPr>
                  <w:tcW w:w="4095" w:type="dxa"/>
                  <w:vAlign w:val="center"/>
                </w:tcPr>
                <w:p w14:paraId="3CF1492F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F916B57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58CFA539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31025386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622C792B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77D8E8BF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5765D1DC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830C31B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1B9C904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4F6148A3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713ED1BD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5F31634D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4BB6468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24079EAF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535F5C31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0C609B9F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49EBB43B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12013B98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PERŞEMBE</w:t>
                  </w:r>
                </w:p>
                <w:p w14:paraId="5457FA7A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THURSDAY</w:t>
                  </w:r>
                </w:p>
                <w:p w14:paraId="4E31065E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DONNERSTAG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49CE1B24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2F40980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71D29AC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64D491D6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442B107E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726E0E14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31EFC85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56CA397B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270C023F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12BEFE36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7AC01239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4324986D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6DF86197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CC4CF72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55573057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0CE6510D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5AEC811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3587FEE2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</w:t>
                  </w:r>
                </w:p>
                <w:p w14:paraId="3D49E66A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FRIDAY</w:t>
                  </w:r>
                </w:p>
                <w:p w14:paraId="571940D4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FREITAG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7ED8FA6D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50C19A3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1C406DBD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6EBEB83C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7118946C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3D3DE7CD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AF28316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149B8DC7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2E9ADA45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05B44DC8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6F9E3D7D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5702D7DD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3201107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203A07EC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D4E9C0F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7BC5D58B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1F65A34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24A9D854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CUMARTESİ</w:t>
                  </w:r>
                </w:p>
                <w:p w14:paraId="22DCC1FE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SATURDAY</w:t>
                  </w:r>
                </w:p>
                <w:p w14:paraId="0A0AFEF3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SAMSTAG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62E3634D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8657590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75BE110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1AD61528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3E95CEB4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02EF38FD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E69E8F3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01A7E1C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364BBC3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4A83D52C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3DE9C65B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1427A171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4F691B8E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E52F693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1FCA0CAB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2554B67E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68B9F8F" w14:textId="77777777" w:rsidTr="00D92E58">
              <w:trPr>
                <w:cantSplit/>
                <w:trHeight w:val="665"/>
              </w:trPr>
              <w:tc>
                <w:tcPr>
                  <w:tcW w:w="6584" w:type="dxa"/>
                  <w:gridSpan w:val="3"/>
                  <w:vAlign w:val="center"/>
                </w:tcPr>
                <w:p w14:paraId="4C6B6EF1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TOPLAM (TOTAL)                                                                                                                                                                                        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508C043E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</w:tbl>
          <w:p w14:paraId="5574ED0A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Ögrencinin imzası /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Signature of trainee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Unterschrift des Praktikants:</w:t>
            </w:r>
          </w:p>
          <w:p w14:paraId="01B68C67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5334F0E2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3109E10D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Çalıştığı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iş yeri ve bölümü /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Work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p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lace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and department / Unternehmen und Abteilung:</w:t>
            </w:r>
          </w:p>
          <w:p w14:paraId="630B7D1F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4ACC0074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F3A3517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Kon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trol edenin ünvanı, soyadı, adı /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Name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and surname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of controlling superior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Vorname und name den</w:t>
            </w:r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kontrollierenden Vorgesetzten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471369C1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4ECCE602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25A0ACDA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İmzası / Signature / Unterschrift:</w:t>
            </w:r>
          </w:p>
          <w:p w14:paraId="2013DDAC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352BC4FC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6B30C58B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</w:tr>
    </w:tbl>
    <w:p w14:paraId="2226AFE2" w14:textId="77777777" w:rsidR="009F2EF6" w:rsidRDefault="009F2EF6">
      <w:pPr>
        <w:rPr>
          <w:rFonts w:ascii="Arial" w:hAnsi="Arial" w:cs="Arial"/>
          <w:sz w:val="20"/>
          <w:szCs w:val="20"/>
          <w:lang w:val="tr-TR"/>
        </w:rPr>
      </w:pPr>
    </w:p>
    <w:p w14:paraId="41362A7F" w14:textId="77777777" w:rsidR="009F2EF6" w:rsidRDefault="009F2EF6">
      <w:pPr>
        <w:rPr>
          <w:rFonts w:ascii="Arial" w:hAnsi="Arial" w:cs="Arial"/>
          <w:sz w:val="20"/>
          <w:szCs w:val="20"/>
          <w:lang w:val="tr-TR"/>
        </w:rPr>
      </w:pPr>
      <w:r>
        <w:rPr>
          <w:rFonts w:ascii="Arial" w:hAnsi="Arial" w:cs="Arial"/>
          <w:sz w:val="20"/>
          <w:szCs w:val="20"/>
          <w:lang w:val="tr-TR"/>
        </w:rPr>
        <w:br w:type="page"/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000" w:firstRow="0" w:lastRow="0" w:firstColumn="0" w:lastColumn="0" w:noHBand="0" w:noVBand="0"/>
      </w:tblPr>
      <w:tblGrid>
        <w:gridCol w:w="9024"/>
      </w:tblGrid>
      <w:tr w:rsidR="009F2EF6" w:rsidRPr="00AC5892" w14:paraId="4C2CC917" w14:textId="77777777" w:rsidTr="00D92E58">
        <w:trPr>
          <w:trHeight w:val="6782"/>
        </w:trPr>
        <w:tc>
          <w:tcPr>
            <w:tcW w:w="9853" w:type="dxa"/>
          </w:tcPr>
          <w:p w14:paraId="56092938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387F3671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1741241631"/>
                <w:placeholder>
                  <w:docPart w:val="29833C44522942F59D042CEBEE970640"/>
                </w:placeholder>
                <w:showingPlcHdr/>
                <w:date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Pr="00AC5892">
                  <w:rPr>
                    <w:rStyle w:val="YerTutucuMetni"/>
                    <w:lang w:val="tr-TR"/>
                  </w:rPr>
                  <w:t>Click or tap to enter a date.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tarihinden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1629467204"/>
                <w:placeholder>
                  <w:docPart w:val="93054CE0D9754398A735929CE6AB2FDB"/>
                </w:placeholder>
                <w:showingPlcHdr/>
                <w:date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Pr="00AC5892">
                  <w:rPr>
                    <w:rStyle w:val="YerTutucuMetni"/>
                    <w:lang w:val="tr-TR"/>
                  </w:rPr>
                  <w:t>Click or tap to enter a date.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tarihine kadar bir haftalık çalışma</w:t>
            </w:r>
          </w:p>
          <w:p w14:paraId="03585283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From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1840033257"/>
                <w:placeholder>
                  <w:docPart w:val="205F0F9A54604E63A33D91698F38A596"/>
                </w:placeholder>
                <w:showingPlcHdr/>
                <w:date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Pr="00AC5892">
                  <w:rPr>
                    <w:rStyle w:val="YerTutucuMetni"/>
                    <w:lang w:val="tr-TR"/>
                  </w:rPr>
                  <w:t>Click or tap to enter a date.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To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973177860"/>
                <w:placeholder>
                  <w:docPart w:val="5E444D44287E44F2AD7EE2E4B730B303"/>
                </w:placeholder>
                <w:showingPlcHdr/>
                <w:date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Pr="00AC5892">
                  <w:rPr>
                    <w:rStyle w:val="YerTutucuMetni"/>
                    <w:lang w:val="tr-TR"/>
                  </w:rPr>
                  <w:t>Click or tap to enter a date.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weekly Service</w:t>
            </w:r>
          </w:p>
          <w:p w14:paraId="6E622DAD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Von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445840121"/>
                <w:placeholder>
                  <w:docPart w:val="56BBD724A4BA4F878EAE0E7AB52F8958"/>
                </w:placeholder>
                <w:showingPlcHdr/>
                <w:date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Pr="00AC5892">
                  <w:rPr>
                    <w:rStyle w:val="YerTutucuMetni"/>
                    <w:lang w:val="tr-TR"/>
                  </w:rPr>
                  <w:t>Click or tap to enter a date.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ab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726185871"/>
                <w:placeholder>
                  <w:docPart w:val="3CD4DD6EA1F342D8BB1FE29016A9F459"/>
                </w:placeholder>
                <w:showingPlcHdr/>
                <w:date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Pr="00AC5892">
                  <w:rPr>
                    <w:rStyle w:val="YerTutucuMetni"/>
                    <w:lang w:val="tr-TR"/>
                  </w:rPr>
                  <w:t>Click or tap to enter a date.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wöchentlicher Dienst</w:t>
            </w:r>
          </w:p>
          <w:p w14:paraId="477F27A1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497"/>
              <w:gridCol w:w="4084"/>
              <w:gridCol w:w="1187"/>
              <w:gridCol w:w="1025"/>
              <w:gridCol w:w="1005"/>
            </w:tblGrid>
            <w:tr w:rsidR="009F2EF6" w:rsidRPr="0042706A" w14:paraId="525F3A8F" w14:textId="77777777" w:rsidTr="00D92E58">
              <w:trPr>
                <w:trHeight w:val="1190"/>
              </w:trPr>
              <w:tc>
                <w:tcPr>
                  <w:tcW w:w="1466" w:type="dxa"/>
                  <w:vAlign w:val="center"/>
                </w:tcPr>
                <w:p w14:paraId="742026F9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GÜN </w:t>
                  </w:r>
                </w:p>
                <w:p w14:paraId="10841658" w14:textId="77777777" w:rsidR="009F2EF6" w:rsidRPr="0042706A" w:rsidRDefault="009F2EF6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DAYS</w:t>
                  </w:r>
                </w:p>
                <w:p w14:paraId="3659F96C" w14:textId="77777777" w:rsidR="009F2EF6" w:rsidRPr="0042706A" w:rsidRDefault="009F2EF6" w:rsidP="00D92E58">
                  <w:pPr>
                    <w:pStyle w:val="Balk1"/>
                    <w:rPr>
                      <w:rFonts w:ascii="Arial" w:hAnsi="Arial" w:cs="Arial"/>
                      <w:sz w:val="18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TAGEN</w:t>
                  </w:r>
                </w:p>
              </w:tc>
              <w:tc>
                <w:tcPr>
                  <w:tcW w:w="4095" w:type="dxa"/>
                  <w:vAlign w:val="center"/>
                </w:tcPr>
                <w:p w14:paraId="34C27AB4" w14:textId="77777777" w:rsidR="009F2EF6" w:rsidRPr="0042706A" w:rsidRDefault="009F2EF6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YAPILAN İŞLER</w:t>
                  </w:r>
                </w:p>
                <w:p w14:paraId="23EA1665" w14:textId="77777777" w:rsidR="009F2EF6" w:rsidRPr="0042706A" w:rsidRDefault="009F2EF6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WORK ACCOMPLISHED</w:t>
                  </w:r>
                </w:p>
                <w:p w14:paraId="6669F3B6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ERLEDIGTE ARBEIT</w:t>
                  </w:r>
                </w:p>
              </w:tc>
              <w:tc>
                <w:tcPr>
                  <w:tcW w:w="1021" w:type="dxa"/>
                  <w:vAlign w:val="center"/>
                </w:tcPr>
                <w:p w14:paraId="09B770DA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Yaprak No</w:t>
                  </w:r>
                </w:p>
                <w:p w14:paraId="5D71059A" w14:textId="77777777" w:rsidR="009F2EF6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Page Numb.</w:t>
                  </w:r>
                </w:p>
                <w:p w14:paraId="53F0DDCE" w14:textId="77777777" w:rsidR="00462315" w:rsidRPr="0042706A" w:rsidRDefault="00462315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Seitennum.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5A7A0126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SAAT</w:t>
                  </w:r>
                </w:p>
                <w:p w14:paraId="158AFC6D" w14:textId="77777777" w:rsidR="009F2EF6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HOURS</w:t>
                  </w:r>
                </w:p>
                <w:p w14:paraId="1002B179" w14:textId="77777777" w:rsidR="00462315" w:rsidRPr="0042706A" w:rsidRDefault="00462315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STUNDEN</w:t>
                  </w:r>
                </w:p>
              </w:tc>
            </w:tr>
            <w:tr w:rsidR="009F2EF6" w:rsidRPr="0042706A" w14:paraId="442C8A24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2A56645B" w14:textId="77777777" w:rsidR="009F2EF6" w:rsidRPr="0042706A" w:rsidRDefault="009F2EF6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PAZARTESİ</w:t>
                  </w:r>
                </w:p>
                <w:p w14:paraId="4F54B9D2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MONDAY</w:t>
                  </w:r>
                </w:p>
                <w:p w14:paraId="00698110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6A88F922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23CA81A5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2ADC5535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61BDA9EB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4D206CCF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7BBC64E3" w14:textId="77777777" w:rsidR="009F2EF6" w:rsidRPr="0042706A" w:rsidRDefault="009F2EF6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5774231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B3310AA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11332D0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5890FC00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4262C57F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6FFB1A36" w14:textId="77777777" w:rsidR="009F2EF6" w:rsidRPr="0042706A" w:rsidRDefault="009F2EF6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F2981BB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6629D01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502E006F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0FD390B2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AA9BF73" w14:textId="77777777" w:rsidTr="00D92E58">
              <w:trPr>
                <w:cantSplit/>
                <w:trHeight w:val="270"/>
              </w:trPr>
              <w:tc>
                <w:tcPr>
                  <w:tcW w:w="1466" w:type="dxa"/>
                  <w:vMerge w:val="restart"/>
                  <w:vAlign w:val="center"/>
                </w:tcPr>
                <w:p w14:paraId="623F61E4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SALI</w:t>
                  </w:r>
                </w:p>
                <w:p w14:paraId="349B4FFB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TUESDAY</w:t>
                  </w:r>
                </w:p>
                <w:p w14:paraId="45581617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DIENSTAG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5F545C40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263F2AB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F6167C9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26D73F72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BA9F9D3" w14:textId="77777777" w:rsidTr="00D92E58">
              <w:trPr>
                <w:cantSplit/>
                <w:trHeight w:val="275"/>
              </w:trPr>
              <w:tc>
                <w:tcPr>
                  <w:tcW w:w="1466" w:type="dxa"/>
                  <w:vMerge/>
                  <w:vAlign w:val="center"/>
                </w:tcPr>
                <w:p w14:paraId="4D2259BF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39D9CC5A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3817BF9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497DF325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7FE5BDA9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7AF2C35B" w14:textId="77777777" w:rsidTr="00D92E58">
              <w:trPr>
                <w:cantSplit/>
                <w:trHeight w:val="190"/>
              </w:trPr>
              <w:tc>
                <w:tcPr>
                  <w:tcW w:w="1466" w:type="dxa"/>
                  <w:vMerge/>
                  <w:vAlign w:val="center"/>
                </w:tcPr>
                <w:p w14:paraId="32E1F031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0C847CB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E76EEDE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3B6965C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3EB32DD9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093AF085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4E3D7EFB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ÇARŞAMBA</w:t>
                  </w:r>
                </w:p>
                <w:p w14:paraId="283D4604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WEDNESDAY</w:t>
                  </w:r>
                </w:p>
                <w:p w14:paraId="51B3D155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MITWOCH</w:t>
                  </w:r>
                </w:p>
              </w:tc>
              <w:tc>
                <w:tcPr>
                  <w:tcW w:w="4095" w:type="dxa"/>
                  <w:vAlign w:val="center"/>
                </w:tcPr>
                <w:p w14:paraId="7A728776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16C3B50D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D057EE0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06E13856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413DC13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3529D76A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139C0B8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FA32A10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1916BC5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72E05B1A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609ADCB3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28EE8079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60C364F1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3045A3A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19063365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1DEE78BE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4128B384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3011AA67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PERŞEMBE</w:t>
                  </w:r>
                </w:p>
                <w:p w14:paraId="30C2F00F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THURSDAY</w:t>
                  </w:r>
                </w:p>
                <w:p w14:paraId="41804398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DONNERSTAG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70ADF761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5CF84A49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3C46AAB6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7E0FD9EF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38514DA3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517B9503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D106790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961C020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46146A09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1834B004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33FCBE02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221C4B4C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3281575C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27013978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5066A49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12286D7B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B5C5B4B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021220A8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</w:t>
                  </w:r>
                </w:p>
                <w:p w14:paraId="0C7B7CEA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FRIDAY</w:t>
                  </w:r>
                </w:p>
                <w:p w14:paraId="7873D31B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FREITAG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0E76A930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94560D7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5A1001A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3C8DEA25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17338591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11271B86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4579DE7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50515F90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5CCBFD70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18C6A1A2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08D88CCD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2E97CA9E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1044D90E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C47B6C4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263B5E63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4EA0C5FE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72A0C14A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769E3AAF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CUMARTESİ</w:t>
                  </w:r>
                </w:p>
                <w:p w14:paraId="2F3E3DD7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SATURDAY</w:t>
                  </w:r>
                </w:p>
                <w:p w14:paraId="01D73B19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SAMSTAG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3902E754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F7152AA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97D29BB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51B6F34D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FF27381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1C241870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FCA5189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FA6CE3B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3D42A8FE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4159DFFB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752A61B2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0345F51B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DD8CD19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1410C14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7793D7F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31391012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524CEFD6" w14:textId="77777777" w:rsidTr="00D92E58">
              <w:trPr>
                <w:cantSplit/>
                <w:trHeight w:val="665"/>
              </w:trPr>
              <w:tc>
                <w:tcPr>
                  <w:tcW w:w="6584" w:type="dxa"/>
                  <w:gridSpan w:val="3"/>
                  <w:vAlign w:val="center"/>
                </w:tcPr>
                <w:p w14:paraId="75F2DDBA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TOPLAM (TOTAL)                                                                                                                                                                                        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0131105A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</w:tbl>
          <w:p w14:paraId="6C99C5D9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Ögrencinin imzası /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Signature of trainee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Unterschrift des Praktikants:</w:t>
            </w:r>
          </w:p>
          <w:p w14:paraId="62480AB8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0D01C79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4AE10973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Çalıştığı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iş yeri ve bölümü /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Work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p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lace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and department / Unternehmen und Abteilung:</w:t>
            </w:r>
          </w:p>
          <w:p w14:paraId="36346329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12CCEDCB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5ACB4CAD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Kon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trol edenin ünvanı, soyadı, adı /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Name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and surname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of controlling superior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Vorname und name den</w:t>
            </w:r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kontrollierenden Vorgesetzten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44497113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5083B2C7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676E6411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İmzası / Signature / Unterschrift:</w:t>
            </w:r>
          </w:p>
          <w:p w14:paraId="1101CFF9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D94373C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A17BFFB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</w:tr>
    </w:tbl>
    <w:p w14:paraId="6D2B4714" w14:textId="77777777" w:rsidR="009F2EF6" w:rsidRDefault="009F2EF6">
      <w:pPr>
        <w:rPr>
          <w:rFonts w:ascii="Arial" w:hAnsi="Arial" w:cs="Arial"/>
          <w:sz w:val="20"/>
          <w:szCs w:val="20"/>
          <w:lang w:val="tr-TR"/>
        </w:rPr>
      </w:pPr>
    </w:p>
    <w:p w14:paraId="3052AE4C" w14:textId="77777777" w:rsidR="009F2EF6" w:rsidRDefault="009F2EF6">
      <w:pPr>
        <w:rPr>
          <w:rFonts w:ascii="Arial" w:hAnsi="Arial" w:cs="Arial"/>
          <w:sz w:val="20"/>
          <w:szCs w:val="20"/>
          <w:lang w:val="tr-TR"/>
        </w:rPr>
      </w:pPr>
      <w:r>
        <w:rPr>
          <w:rFonts w:ascii="Arial" w:hAnsi="Arial" w:cs="Arial"/>
          <w:sz w:val="20"/>
          <w:szCs w:val="20"/>
          <w:lang w:val="tr-TR"/>
        </w:rPr>
        <w:br w:type="page"/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000" w:firstRow="0" w:lastRow="0" w:firstColumn="0" w:lastColumn="0" w:noHBand="0" w:noVBand="0"/>
      </w:tblPr>
      <w:tblGrid>
        <w:gridCol w:w="9024"/>
      </w:tblGrid>
      <w:tr w:rsidR="009F2EF6" w:rsidRPr="00AC5892" w14:paraId="571B8670" w14:textId="77777777" w:rsidTr="00D92E58">
        <w:trPr>
          <w:trHeight w:val="6782"/>
        </w:trPr>
        <w:tc>
          <w:tcPr>
            <w:tcW w:w="9853" w:type="dxa"/>
          </w:tcPr>
          <w:p w14:paraId="6EF55FF7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566F7613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459500532"/>
                <w:placeholder>
                  <w:docPart w:val="CB1EFD74645A4106B7D00D3B2342D073"/>
                </w:placeholder>
                <w:showingPlcHdr/>
                <w:date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Pr="00AC5892">
                  <w:rPr>
                    <w:rStyle w:val="YerTutucuMetni"/>
                    <w:lang w:val="tr-TR"/>
                  </w:rPr>
                  <w:t>Click or tap to enter a date.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tarihinden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210030043"/>
                <w:placeholder>
                  <w:docPart w:val="96F122814CCA44B6A96580B89F28A944"/>
                </w:placeholder>
                <w:showingPlcHdr/>
                <w:date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Pr="00AC5892">
                  <w:rPr>
                    <w:rStyle w:val="YerTutucuMetni"/>
                    <w:lang w:val="tr-TR"/>
                  </w:rPr>
                  <w:t>Click or tap to enter a date.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tarihine kadar bir haftalık çalışma</w:t>
            </w:r>
          </w:p>
          <w:p w14:paraId="0D118DBF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From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44529046"/>
                <w:placeholder>
                  <w:docPart w:val="B073D25E68F54A6E8B519A21EF8EDE3F"/>
                </w:placeholder>
                <w:showingPlcHdr/>
                <w:date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Pr="00AC5892">
                  <w:rPr>
                    <w:rStyle w:val="YerTutucuMetni"/>
                    <w:lang w:val="tr-TR"/>
                  </w:rPr>
                  <w:t>Click or tap to enter a date.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To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1752392660"/>
                <w:placeholder>
                  <w:docPart w:val="81B6A6B76BD24B86A40C4DEBEC763216"/>
                </w:placeholder>
                <w:showingPlcHdr/>
                <w:date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Pr="00AC5892">
                  <w:rPr>
                    <w:rStyle w:val="YerTutucuMetni"/>
                    <w:lang w:val="tr-TR"/>
                  </w:rPr>
                  <w:t>Click or tap to enter a date.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weekly Service</w:t>
            </w:r>
          </w:p>
          <w:p w14:paraId="75779FDE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Von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271215278"/>
                <w:placeholder>
                  <w:docPart w:val="0B052B19D5C7467CB5DD035629B9CC90"/>
                </w:placeholder>
                <w:showingPlcHdr/>
                <w:date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Pr="00AC5892">
                  <w:rPr>
                    <w:rStyle w:val="YerTutucuMetni"/>
                    <w:lang w:val="tr-TR"/>
                  </w:rPr>
                  <w:t>Click or tap to enter a date.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ab  </w:t>
            </w:r>
            <w:sdt>
              <w:sdtPr>
                <w:rPr>
                  <w:rFonts w:ascii="Arial" w:hAnsi="Arial" w:cs="Arial"/>
                  <w:sz w:val="20"/>
                  <w:szCs w:val="20"/>
                  <w:lang w:val="tr-TR"/>
                </w:rPr>
                <w:id w:val="-92090842"/>
                <w:placeholder>
                  <w:docPart w:val="FD15A27229F3419AA853766A51D3417E"/>
                </w:placeholder>
                <w:showingPlcHdr/>
                <w:date>
                  <w:dateFormat w:val="d.MM.yyyy"/>
                  <w:lid w:val="tr-TR"/>
                  <w:storeMappedDataAs w:val="dateTime"/>
                  <w:calendar w:val="gregorian"/>
                </w:date>
              </w:sdtPr>
              <w:sdtContent>
                <w:r w:rsidRPr="00AC5892">
                  <w:rPr>
                    <w:rStyle w:val="YerTutucuMetni"/>
                    <w:lang w:val="tr-TR"/>
                  </w:rPr>
                  <w:t>Click or tap to enter a date.</w:t>
                </w:r>
              </w:sdtContent>
            </w:sdt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 wöchentlicher Dienst</w:t>
            </w:r>
          </w:p>
          <w:p w14:paraId="093CEC6E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000" w:firstRow="0" w:lastRow="0" w:firstColumn="0" w:lastColumn="0" w:noHBand="0" w:noVBand="0"/>
            </w:tblPr>
            <w:tblGrid>
              <w:gridCol w:w="1497"/>
              <w:gridCol w:w="4084"/>
              <w:gridCol w:w="1187"/>
              <w:gridCol w:w="1025"/>
              <w:gridCol w:w="1005"/>
            </w:tblGrid>
            <w:tr w:rsidR="009F2EF6" w:rsidRPr="0042706A" w14:paraId="73D31960" w14:textId="77777777" w:rsidTr="00D92E58">
              <w:trPr>
                <w:trHeight w:val="1190"/>
              </w:trPr>
              <w:tc>
                <w:tcPr>
                  <w:tcW w:w="1466" w:type="dxa"/>
                  <w:vAlign w:val="center"/>
                </w:tcPr>
                <w:p w14:paraId="0146F748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GÜN </w:t>
                  </w:r>
                </w:p>
                <w:p w14:paraId="1A8924EE" w14:textId="77777777" w:rsidR="009F2EF6" w:rsidRPr="0042706A" w:rsidRDefault="009F2EF6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DAYS</w:t>
                  </w:r>
                </w:p>
                <w:p w14:paraId="1A5A728A" w14:textId="77777777" w:rsidR="009F2EF6" w:rsidRPr="0042706A" w:rsidRDefault="009F2EF6" w:rsidP="00D92E58">
                  <w:pPr>
                    <w:pStyle w:val="Balk1"/>
                    <w:rPr>
                      <w:rFonts w:ascii="Arial" w:hAnsi="Arial" w:cs="Arial"/>
                      <w:sz w:val="18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TAGEN</w:t>
                  </w:r>
                </w:p>
              </w:tc>
              <w:tc>
                <w:tcPr>
                  <w:tcW w:w="4095" w:type="dxa"/>
                  <w:vAlign w:val="center"/>
                </w:tcPr>
                <w:p w14:paraId="1AE8E054" w14:textId="77777777" w:rsidR="009F2EF6" w:rsidRPr="0042706A" w:rsidRDefault="009F2EF6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YAPILAN İŞLER</w:t>
                  </w:r>
                </w:p>
                <w:p w14:paraId="72F2BD95" w14:textId="77777777" w:rsidR="009F2EF6" w:rsidRPr="0042706A" w:rsidRDefault="009F2EF6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WORK ACCOMPLISHED</w:t>
                  </w:r>
                </w:p>
                <w:p w14:paraId="655FF520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ERLEDIGTE ARBEIT</w:t>
                  </w:r>
                </w:p>
              </w:tc>
              <w:tc>
                <w:tcPr>
                  <w:tcW w:w="1021" w:type="dxa"/>
                  <w:vAlign w:val="center"/>
                </w:tcPr>
                <w:p w14:paraId="2D4BB5C0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Yaprak No</w:t>
                  </w:r>
                </w:p>
                <w:p w14:paraId="4C885A85" w14:textId="77777777" w:rsidR="009F2EF6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Page Numb.</w:t>
                  </w:r>
                </w:p>
                <w:p w14:paraId="26057D01" w14:textId="77777777" w:rsidR="00462315" w:rsidRPr="0042706A" w:rsidRDefault="00462315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62315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Seitennum.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3B995D4A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SAAT</w:t>
                  </w:r>
                </w:p>
                <w:p w14:paraId="059CB621" w14:textId="77777777" w:rsidR="009F2EF6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HOURS</w:t>
                  </w:r>
                </w:p>
                <w:p w14:paraId="6803C616" w14:textId="77777777" w:rsidR="00462315" w:rsidRPr="0042706A" w:rsidRDefault="00462315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STUNDEN</w:t>
                  </w:r>
                </w:p>
              </w:tc>
            </w:tr>
            <w:tr w:rsidR="009F2EF6" w:rsidRPr="0042706A" w14:paraId="26AF1129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04815A7C" w14:textId="77777777" w:rsidR="009F2EF6" w:rsidRPr="0042706A" w:rsidRDefault="009F2EF6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  <w:t>PAZARTESİ</w:t>
                  </w:r>
                </w:p>
                <w:p w14:paraId="7178FC05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MONDAY</w:t>
                  </w:r>
                </w:p>
                <w:p w14:paraId="496935C4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MONTAG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6440740C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17B0D404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5C26741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3E002598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4269F9DB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25321CAD" w14:textId="77777777" w:rsidR="009F2EF6" w:rsidRPr="0042706A" w:rsidRDefault="009F2EF6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E82D6F7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C7D8B76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75BFD85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6F198E03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13AECD6C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76A32EA2" w14:textId="77777777" w:rsidR="009F2EF6" w:rsidRPr="0042706A" w:rsidRDefault="009F2EF6" w:rsidP="00D92E58">
                  <w:pPr>
                    <w:pStyle w:val="Balk1"/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6D40E227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D30E22F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7621432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58AD8406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A8F8109" w14:textId="77777777" w:rsidTr="00D92E58">
              <w:trPr>
                <w:cantSplit/>
                <w:trHeight w:val="270"/>
              </w:trPr>
              <w:tc>
                <w:tcPr>
                  <w:tcW w:w="1466" w:type="dxa"/>
                  <w:vMerge w:val="restart"/>
                  <w:vAlign w:val="center"/>
                </w:tcPr>
                <w:p w14:paraId="340B69A6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SALI</w:t>
                  </w:r>
                </w:p>
                <w:p w14:paraId="34E0CEBC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TUESDAY</w:t>
                  </w:r>
                </w:p>
                <w:p w14:paraId="2F67DC70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DIENSTAG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3E807BDF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21CE2EA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93A2119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161479C0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06DE52AF" w14:textId="77777777" w:rsidTr="00D92E58">
              <w:trPr>
                <w:cantSplit/>
                <w:trHeight w:val="275"/>
              </w:trPr>
              <w:tc>
                <w:tcPr>
                  <w:tcW w:w="1466" w:type="dxa"/>
                  <w:vMerge/>
                  <w:vAlign w:val="center"/>
                </w:tcPr>
                <w:p w14:paraId="5E55F848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322BCF9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6B855A2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8B9CBAA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3AC73238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129F6266" w14:textId="77777777" w:rsidTr="00D92E58">
              <w:trPr>
                <w:cantSplit/>
                <w:trHeight w:val="190"/>
              </w:trPr>
              <w:tc>
                <w:tcPr>
                  <w:tcW w:w="1466" w:type="dxa"/>
                  <w:vMerge/>
                  <w:vAlign w:val="center"/>
                </w:tcPr>
                <w:p w14:paraId="1A16A9DD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727F5627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1A191254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4EE0D33E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2214CA3E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08E5BDD4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078EAD8A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ÇARŞAMBA</w:t>
                  </w:r>
                </w:p>
                <w:p w14:paraId="07A42961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WEDNESDAY</w:t>
                  </w:r>
                </w:p>
                <w:p w14:paraId="3FD42217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MITWOCH</w:t>
                  </w:r>
                </w:p>
              </w:tc>
              <w:tc>
                <w:tcPr>
                  <w:tcW w:w="4095" w:type="dxa"/>
                  <w:vAlign w:val="center"/>
                </w:tcPr>
                <w:p w14:paraId="482C9A81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2303202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3DFB6D30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7198AB04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32C8BB75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70B02DC7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31D91B3D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0F6B505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438B740E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57F02503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32BDEF22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59CC4966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0D28BC5A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ECE8A8E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4A65CD4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7D43F293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580410CA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3B8BBD66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PERŞEMBE</w:t>
                  </w:r>
                </w:p>
                <w:p w14:paraId="7AEDC7EB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THURSDAY</w:t>
                  </w:r>
                </w:p>
                <w:p w14:paraId="0F1B88B9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DONNERSTAG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2E58C88C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1F126433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1F9ABAFE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0E045A2C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1FEE0446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2F05082D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6F176450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F703337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3E69C363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7A7970EC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3E6D1692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0926B2B2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2CA21229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609F6AE9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5ED55970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39D51400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6F63DE3F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7A07BF52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</w:t>
                  </w:r>
                </w:p>
                <w:p w14:paraId="1643964A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FRIDAY</w:t>
                  </w:r>
                </w:p>
                <w:p w14:paraId="39E96522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FREITAG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49D9916F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AAD1F20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1E8FD343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0EA87381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64FE2DD8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6552148A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18EAE381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6267886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CEA6A0D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17F31F23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4617AE5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0631B727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3C4BF410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48DED9B0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2852008B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6CEB9289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046DDD4B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 w:val="restart"/>
                  <w:vAlign w:val="center"/>
                </w:tcPr>
                <w:p w14:paraId="4AB47709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CUMARTESİ</w:t>
                  </w:r>
                </w:p>
                <w:p w14:paraId="084777EE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SATURDAY</w:t>
                  </w:r>
                </w:p>
                <w:p w14:paraId="38D088E7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>SAMSTAG</w:t>
                  </w:r>
                </w:p>
              </w:tc>
              <w:tc>
                <w:tcPr>
                  <w:tcW w:w="4095" w:type="dxa"/>
                  <w:vAlign w:val="center"/>
                </w:tcPr>
                <w:p w14:paraId="3320DC89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0EB94CB6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75C0ACE5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 w:val="restart"/>
                  <w:vAlign w:val="center"/>
                </w:tcPr>
                <w:p w14:paraId="7BB5B1AB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2ED890F7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05CF3694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796D854F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79A014B7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0D47BBC7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13FB682F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32167B60" w14:textId="77777777" w:rsidTr="00D92E58">
              <w:trPr>
                <w:cantSplit/>
                <w:trHeight w:val="282"/>
              </w:trPr>
              <w:tc>
                <w:tcPr>
                  <w:tcW w:w="1466" w:type="dxa"/>
                  <w:vMerge/>
                  <w:vAlign w:val="center"/>
                </w:tcPr>
                <w:p w14:paraId="453E2EEB" w14:textId="77777777" w:rsidR="009F2EF6" w:rsidRPr="0042706A" w:rsidRDefault="009F2EF6" w:rsidP="00D92E58">
                  <w:pPr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4095" w:type="dxa"/>
                  <w:vAlign w:val="center"/>
                </w:tcPr>
                <w:p w14:paraId="7D9AC961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1" w:type="dxa"/>
                  <w:vAlign w:val="center"/>
                </w:tcPr>
                <w:p w14:paraId="362C908A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27" w:type="dxa"/>
                  <w:vAlign w:val="center"/>
                </w:tcPr>
                <w:p w14:paraId="66B1D32D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  <w:tc>
                <w:tcPr>
                  <w:tcW w:w="1007" w:type="dxa"/>
                  <w:vMerge/>
                  <w:vAlign w:val="center"/>
                </w:tcPr>
                <w:p w14:paraId="4EFF4568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  <w:tr w:rsidR="009F2EF6" w:rsidRPr="0042706A" w14:paraId="75490882" w14:textId="77777777" w:rsidTr="00D92E58">
              <w:trPr>
                <w:cantSplit/>
                <w:trHeight w:val="665"/>
              </w:trPr>
              <w:tc>
                <w:tcPr>
                  <w:tcW w:w="6584" w:type="dxa"/>
                  <w:gridSpan w:val="3"/>
                  <w:vAlign w:val="center"/>
                </w:tcPr>
                <w:p w14:paraId="2387EE7D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  <w:r w:rsidRPr="0042706A">
                    <w:rPr>
                      <w:rFonts w:ascii="Arial" w:hAnsi="Arial" w:cs="Arial"/>
                      <w:b/>
                      <w:bCs/>
                      <w:sz w:val="18"/>
                      <w:szCs w:val="20"/>
                      <w:lang w:val="tr-TR"/>
                    </w:rPr>
                    <w:t xml:space="preserve">TOPLAM (TOTAL)                                                                                                                                                                                        </w:t>
                  </w:r>
                </w:p>
              </w:tc>
              <w:tc>
                <w:tcPr>
                  <w:tcW w:w="2034" w:type="dxa"/>
                  <w:gridSpan w:val="2"/>
                  <w:vAlign w:val="center"/>
                </w:tcPr>
                <w:p w14:paraId="30D4F85E" w14:textId="77777777" w:rsidR="009F2EF6" w:rsidRPr="0042706A" w:rsidRDefault="009F2EF6" w:rsidP="00D92E58">
                  <w:pPr>
                    <w:rPr>
                      <w:rFonts w:ascii="Arial" w:hAnsi="Arial" w:cs="Arial"/>
                      <w:sz w:val="18"/>
                      <w:szCs w:val="20"/>
                      <w:lang w:val="tr-TR"/>
                    </w:rPr>
                  </w:pPr>
                </w:p>
              </w:tc>
            </w:tr>
          </w:tbl>
          <w:p w14:paraId="0DD865AE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Ögrencinin imzası /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Signature of trainee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Unterschrift des Praktikants:</w:t>
            </w:r>
          </w:p>
          <w:p w14:paraId="41C180D4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37781CD5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15F6ECBA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Çalıştığı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iş yeri ve bölümü /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Work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p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lace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and department / Unternehmen und Abteilung:</w:t>
            </w:r>
          </w:p>
          <w:p w14:paraId="3CE44AC7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1D157868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5BB8E587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Kon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trol edenin ünvanı, soyadı, adı /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 xml:space="preserve">Name 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and surname </w:t>
            </w:r>
            <w:r w:rsidRPr="00AC5892">
              <w:rPr>
                <w:rFonts w:ascii="Arial" w:hAnsi="Arial" w:cs="Arial"/>
                <w:sz w:val="20"/>
                <w:szCs w:val="20"/>
                <w:lang w:val="tr-TR"/>
              </w:rPr>
              <w:t>of controlling superior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 xml:space="preserve"> / Vorname und name den</w:t>
            </w:r>
            <w:r w:rsidRPr="0042706A">
              <w:rPr>
                <w:rFonts w:ascii="Arial" w:hAnsi="Arial" w:cs="Arial"/>
                <w:sz w:val="20"/>
                <w:szCs w:val="20"/>
                <w:lang w:val="tr-TR"/>
              </w:rPr>
              <w:t xml:space="preserve"> kontrollierenden Vorgesetzten</w:t>
            </w:r>
            <w:r>
              <w:rPr>
                <w:rFonts w:ascii="Arial" w:hAnsi="Arial" w:cs="Arial"/>
                <w:sz w:val="20"/>
                <w:szCs w:val="20"/>
                <w:lang w:val="tr-TR"/>
              </w:rPr>
              <w:t>:</w:t>
            </w:r>
          </w:p>
          <w:p w14:paraId="5F4A4B46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4036B776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E290D73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  <w:r>
              <w:rPr>
                <w:rFonts w:ascii="Arial" w:hAnsi="Arial" w:cs="Arial"/>
                <w:sz w:val="20"/>
                <w:szCs w:val="20"/>
                <w:lang w:val="tr-TR"/>
              </w:rPr>
              <w:t>İmzası / Signature / Unterschrift:</w:t>
            </w:r>
          </w:p>
          <w:p w14:paraId="57F5B79D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0891DCC7" w14:textId="77777777" w:rsidR="009F2EF6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  <w:p w14:paraId="5ECF707E" w14:textId="77777777" w:rsidR="009F2EF6" w:rsidRPr="00AC5892" w:rsidRDefault="009F2EF6" w:rsidP="00D92E58">
            <w:pPr>
              <w:rPr>
                <w:rFonts w:ascii="Arial" w:hAnsi="Arial" w:cs="Arial"/>
                <w:sz w:val="20"/>
                <w:szCs w:val="20"/>
                <w:lang w:val="tr-TR"/>
              </w:rPr>
            </w:pPr>
          </w:p>
        </w:tc>
      </w:tr>
    </w:tbl>
    <w:p w14:paraId="56014968" w14:textId="77777777" w:rsidR="001E726C" w:rsidRDefault="001E726C" w:rsidP="00C43C37">
      <w:pPr>
        <w:rPr>
          <w:rFonts w:ascii="Arial" w:hAnsi="Arial" w:cs="Arial"/>
          <w:sz w:val="20"/>
          <w:szCs w:val="20"/>
          <w:lang w:val="tr-TR"/>
        </w:rPr>
      </w:pPr>
    </w:p>
    <w:p w14:paraId="0A6A0901" w14:textId="77777777" w:rsidR="00462315" w:rsidRDefault="00462315">
      <w:pPr>
        <w:rPr>
          <w:rFonts w:ascii="Arial" w:hAnsi="Arial" w:cs="Arial"/>
          <w:sz w:val="20"/>
          <w:szCs w:val="20"/>
          <w:lang w:val="tr-TR"/>
        </w:rPr>
      </w:pPr>
      <w:r>
        <w:rPr>
          <w:rFonts w:ascii="Arial" w:hAnsi="Arial" w:cs="Arial"/>
          <w:sz w:val="20"/>
          <w:szCs w:val="20"/>
          <w:lang w:val="tr-TR"/>
        </w:rPr>
        <w:br w:type="page"/>
      </w:r>
    </w:p>
    <w:tbl>
      <w:tblPr>
        <w:tblW w:w="9502" w:type="dxa"/>
        <w:tblInd w:w="-7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7256"/>
        <w:gridCol w:w="2246"/>
      </w:tblGrid>
      <w:tr w:rsidR="004521B7" w:rsidRPr="00462315" w14:paraId="6E460A88" w14:textId="77777777" w:rsidTr="004521B7">
        <w:trPr>
          <w:trHeight w:val="729"/>
        </w:trPr>
        <w:tc>
          <w:tcPr>
            <w:tcW w:w="7256" w:type="dxa"/>
            <w:vMerge w:val="restart"/>
            <w:vAlign w:val="center"/>
          </w:tcPr>
          <w:p w14:paraId="7DFBA3FB" w14:textId="77777777" w:rsidR="004521B7" w:rsidRPr="004521B7" w:rsidRDefault="004521B7" w:rsidP="004521B7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lastRenderedPageBreak/>
              <w:t>Yapılan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İş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>:</w:t>
            </w:r>
          </w:p>
          <w:p w14:paraId="39CECCD2" w14:textId="77777777" w:rsidR="004521B7" w:rsidRPr="004521B7" w:rsidRDefault="004521B7" w:rsidP="004521B7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521B7">
              <w:rPr>
                <w:rFonts w:ascii="Arial" w:hAnsi="Arial" w:cs="Arial"/>
                <w:sz w:val="20"/>
                <w:szCs w:val="20"/>
              </w:rPr>
              <w:t>Work Done:</w:t>
            </w:r>
          </w:p>
          <w:p w14:paraId="657D71DB" w14:textId="4D9458D9" w:rsidR="004521B7" w:rsidRPr="00462315" w:rsidRDefault="004521B7" w:rsidP="004521B7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521B7">
              <w:rPr>
                <w:rFonts w:ascii="Arial" w:hAnsi="Arial" w:cs="Arial"/>
                <w:sz w:val="20"/>
                <w:szCs w:val="20"/>
              </w:rPr>
              <w:t>Erledigte</w:t>
            </w:r>
            <w:proofErr w:type="spellEnd"/>
            <w:r w:rsidRPr="004521B7">
              <w:rPr>
                <w:rFonts w:ascii="Arial" w:hAnsi="Arial" w:cs="Arial"/>
                <w:sz w:val="20"/>
                <w:szCs w:val="20"/>
              </w:rPr>
              <w:t xml:space="preserve"> Arbeit:</w:t>
            </w:r>
          </w:p>
        </w:tc>
        <w:tc>
          <w:tcPr>
            <w:tcW w:w="2246" w:type="dxa"/>
          </w:tcPr>
          <w:p w14:paraId="1885D1E0" w14:textId="312FF90D" w:rsidR="004521B7" w:rsidRPr="00462315" w:rsidRDefault="004521B7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Yaprak No</w:t>
            </w:r>
            <w:r w:rsidR="00010E4F"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60D146C1" w14:textId="77777777" w:rsidR="004521B7" w:rsidRPr="00462315" w:rsidRDefault="004521B7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Page Numb.</w:t>
            </w:r>
          </w:p>
          <w:p w14:paraId="579445C9" w14:textId="77777777" w:rsidR="004521B7" w:rsidRPr="00462315" w:rsidRDefault="004521B7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462315">
              <w:rPr>
                <w:rFonts w:ascii="Arial" w:hAnsi="Arial" w:cs="Arial"/>
                <w:sz w:val="20"/>
                <w:szCs w:val="20"/>
              </w:rPr>
              <w:t>Seitennum</w:t>
            </w:r>
            <w:proofErr w:type="spellEnd"/>
            <w:r w:rsidRPr="00462315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4521B7" w:rsidRPr="00462315" w14:paraId="18AD37AC" w14:textId="77777777" w:rsidTr="00462315">
        <w:trPr>
          <w:trHeight w:val="729"/>
        </w:trPr>
        <w:tc>
          <w:tcPr>
            <w:tcW w:w="7256" w:type="dxa"/>
            <w:vMerge/>
          </w:tcPr>
          <w:p w14:paraId="4344FE98" w14:textId="267E5F46" w:rsidR="004521B7" w:rsidRPr="00462315" w:rsidRDefault="004521B7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246" w:type="dxa"/>
          </w:tcPr>
          <w:p w14:paraId="48E7DB85" w14:textId="77777777" w:rsidR="004521B7" w:rsidRPr="00462315" w:rsidRDefault="004521B7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Tarih:</w:t>
            </w:r>
          </w:p>
          <w:p w14:paraId="01DD500B" w14:textId="77777777" w:rsidR="004521B7" w:rsidRPr="00462315" w:rsidRDefault="004521B7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Date:</w:t>
            </w:r>
          </w:p>
          <w:p w14:paraId="2254577E" w14:textId="77777777" w:rsidR="004521B7" w:rsidRPr="00462315" w:rsidRDefault="004521B7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  <w:r w:rsidRPr="00462315">
              <w:rPr>
                <w:rFonts w:ascii="Arial" w:hAnsi="Arial" w:cs="Arial"/>
                <w:sz w:val="20"/>
                <w:szCs w:val="20"/>
              </w:rPr>
              <w:t>Datum:</w:t>
            </w:r>
          </w:p>
        </w:tc>
      </w:tr>
      <w:tr w:rsidR="00462315" w:rsidRPr="00462315" w14:paraId="25661DD9" w14:textId="77777777" w:rsidTr="00462315">
        <w:trPr>
          <w:cantSplit/>
          <w:trHeight w:val="10802"/>
        </w:trPr>
        <w:tc>
          <w:tcPr>
            <w:tcW w:w="9502" w:type="dxa"/>
            <w:gridSpan w:val="2"/>
          </w:tcPr>
          <w:p w14:paraId="483D831F" w14:textId="77777777" w:rsidR="00462315" w:rsidRPr="00462315" w:rsidRDefault="00462315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7ADC1A98" w14:textId="77777777" w:rsidR="00462315" w:rsidRPr="00462315" w:rsidRDefault="00462315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68F52D5B" w14:textId="77777777" w:rsidR="00462315" w:rsidRPr="00462315" w:rsidRDefault="00462315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20D9EAE1" w14:textId="77777777" w:rsidR="00462315" w:rsidRPr="00462315" w:rsidRDefault="00462315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  <w:p w14:paraId="63148603" w14:textId="77777777" w:rsidR="00462315" w:rsidRPr="00462315" w:rsidRDefault="00462315" w:rsidP="00462315">
            <w:pPr>
              <w:ind w:right="-828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993D1DE" w14:textId="77777777" w:rsidR="00462315" w:rsidRDefault="00462315" w:rsidP="00462315">
      <w:pPr>
        <w:tabs>
          <w:tab w:val="left" w:pos="1785"/>
        </w:tabs>
      </w:pPr>
    </w:p>
    <w:p w14:paraId="16E708CB" w14:textId="77777777" w:rsidR="00462315" w:rsidRPr="00AC5892" w:rsidRDefault="00462315" w:rsidP="00C43C37">
      <w:pPr>
        <w:rPr>
          <w:rFonts w:ascii="Arial" w:hAnsi="Arial" w:cs="Arial"/>
          <w:sz w:val="20"/>
          <w:szCs w:val="20"/>
          <w:lang w:val="tr-TR"/>
        </w:rPr>
      </w:pPr>
    </w:p>
    <w:sectPr w:rsidR="00462315" w:rsidRPr="00AC5892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191" w:right="1418" w:bottom="96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BE434F" w14:textId="77777777" w:rsidR="00741679" w:rsidRDefault="00741679" w:rsidP="009F2D8A">
      <w:r>
        <w:separator/>
      </w:r>
    </w:p>
  </w:endnote>
  <w:endnote w:type="continuationSeparator" w:id="0">
    <w:p w14:paraId="55814AF3" w14:textId="77777777" w:rsidR="00741679" w:rsidRDefault="00741679" w:rsidP="009F2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3513C" w14:textId="77777777" w:rsidR="00FF1549" w:rsidRDefault="00FF154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937A98" w14:textId="77777777" w:rsidR="00FF1549" w:rsidRDefault="00FF1549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433BE" w14:textId="77777777" w:rsidR="00FF1549" w:rsidRDefault="00FF154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001C94" w14:textId="77777777" w:rsidR="00741679" w:rsidRDefault="00741679" w:rsidP="009F2D8A">
      <w:r>
        <w:separator/>
      </w:r>
    </w:p>
  </w:footnote>
  <w:footnote w:type="continuationSeparator" w:id="0">
    <w:p w14:paraId="04501FF9" w14:textId="77777777" w:rsidR="00741679" w:rsidRDefault="00741679" w:rsidP="009F2D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BA148" w14:textId="77777777" w:rsidR="00FF1549" w:rsidRDefault="00FF154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97B5A" w14:textId="77777777" w:rsidR="009F2D8A" w:rsidRPr="009F2D8A" w:rsidRDefault="009F2D8A" w:rsidP="009F2D8A">
    <w:pPr>
      <w:pBdr>
        <w:bottom w:val="single" w:sz="4" w:space="1" w:color="auto"/>
      </w:pBdr>
      <w:tabs>
        <w:tab w:val="center" w:pos="4536"/>
        <w:tab w:val="right" w:pos="9072"/>
      </w:tabs>
      <w:rPr>
        <w:rFonts w:asciiTheme="minorHAnsi" w:eastAsiaTheme="minorHAnsi" w:hAnsiTheme="minorHAnsi" w:cstheme="minorBidi"/>
        <w:sz w:val="22"/>
        <w:szCs w:val="22"/>
        <w:lang w:val="tr-TR"/>
      </w:rPr>
    </w:pPr>
    <w:r w:rsidRPr="009F2D8A">
      <w:rPr>
        <w:rFonts w:asciiTheme="minorHAnsi" w:eastAsiaTheme="minorHAnsi" w:hAnsiTheme="minorHAnsi" w:cstheme="minorBidi"/>
        <w:noProof/>
        <w:sz w:val="22"/>
        <w:szCs w:val="22"/>
        <w:lang w:val="tr-TR" w:eastAsia="tr-TR"/>
      </w:rPr>
      <w:drawing>
        <wp:anchor distT="0" distB="0" distL="114300" distR="114300" simplePos="0" relativeHeight="251660288" behindDoc="1" locked="0" layoutInCell="1" allowOverlap="1" wp14:anchorId="35199848" wp14:editId="31F3C871">
          <wp:simplePos x="0" y="0"/>
          <wp:positionH relativeFrom="column">
            <wp:posOffset>4458759</wp:posOffset>
          </wp:positionH>
          <wp:positionV relativeFrom="paragraph">
            <wp:posOffset>-304376</wp:posOffset>
          </wp:positionV>
          <wp:extent cx="1727835" cy="524510"/>
          <wp:effectExtent l="0" t="0" r="5715" b="8890"/>
          <wp:wrapSquare wrapText="bothSides"/>
          <wp:docPr id="5" name="Picture 5" descr="C:\Users\ilkim\Dropbox\MU\Logo\İşletmeF\İşletmeF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ilkim\Dropbox\MU\Logo\İşletmeF\İşletmeF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7835" cy="524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F2D8A">
      <w:rPr>
        <w:rFonts w:ascii="Arial" w:eastAsiaTheme="minorHAnsi" w:hAnsi="Arial" w:cs="Arial"/>
        <w:b/>
        <w:sz w:val="22"/>
        <w:szCs w:val="22"/>
        <w:lang w:val="tr-TR"/>
      </w:rPr>
      <w:t>MARMARA ÜNİVERSİTESİ</w:t>
    </w:r>
  </w:p>
  <w:p w14:paraId="501DED8E" w14:textId="77777777" w:rsidR="009F2D8A" w:rsidRPr="009F2D8A" w:rsidRDefault="009F2D8A" w:rsidP="009F2D8A">
    <w:pPr>
      <w:pBdr>
        <w:bottom w:val="single" w:sz="4" w:space="1" w:color="auto"/>
      </w:pBdr>
      <w:tabs>
        <w:tab w:val="center" w:pos="4536"/>
        <w:tab w:val="right" w:pos="9072"/>
      </w:tabs>
      <w:rPr>
        <w:rFonts w:asciiTheme="minorHAnsi" w:eastAsiaTheme="minorHAnsi" w:hAnsiTheme="minorHAnsi" w:cstheme="minorBidi"/>
        <w:sz w:val="22"/>
        <w:szCs w:val="22"/>
        <w:lang w:val="tr-TR"/>
      </w:rPr>
    </w:pPr>
    <w:r w:rsidRPr="009F2D8A">
      <w:rPr>
        <w:rFonts w:asciiTheme="minorHAnsi" w:eastAsiaTheme="minorHAnsi" w:hAnsiTheme="minorHAnsi" w:cstheme="minorBidi"/>
        <w:noProof/>
        <w:sz w:val="22"/>
        <w:szCs w:val="22"/>
        <w:lang w:val="tr-TR" w:eastAsia="tr-TR"/>
      </w:rPr>
      <w:drawing>
        <wp:anchor distT="0" distB="0" distL="114300" distR="114300" simplePos="0" relativeHeight="251659264" behindDoc="0" locked="0" layoutInCell="1" allowOverlap="1" wp14:anchorId="705D590F" wp14:editId="482E95A0">
          <wp:simplePos x="0" y="0"/>
          <wp:positionH relativeFrom="column">
            <wp:posOffset>5088044</wp:posOffset>
          </wp:positionH>
          <wp:positionV relativeFrom="paragraph">
            <wp:posOffset>104986</wp:posOffset>
          </wp:positionV>
          <wp:extent cx="1032510" cy="443230"/>
          <wp:effectExtent l="0" t="0" r="0" b="0"/>
          <wp:wrapSquare wrapText="bothSides"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32510" cy="4432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9F2D8A">
      <w:rPr>
        <w:rFonts w:ascii="Arial" w:eastAsiaTheme="minorHAnsi" w:hAnsi="Arial" w:cs="Arial"/>
        <w:b/>
        <w:sz w:val="22"/>
        <w:szCs w:val="22"/>
        <w:lang w:val="tr-TR"/>
      </w:rPr>
      <w:t>İŞLETME FAKÜLTESİ</w:t>
    </w:r>
  </w:p>
  <w:p w14:paraId="272F53D4" w14:textId="77777777" w:rsidR="009F2D8A" w:rsidRPr="009F2D8A" w:rsidRDefault="009F2D8A" w:rsidP="009F2D8A">
    <w:pPr>
      <w:pBdr>
        <w:bottom w:val="single" w:sz="4" w:space="1" w:color="auto"/>
      </w:pBdr>
      <w:tabs>
        <w:tab w:val="center" w:pos="4536"/>
        <w:tab w:val="right" w:pos="9072"/>
      </w:tabs>
      <w:rPr>
        <w:rFonts w:ascii="Arial" w:eastAsiaTheme="minorHAnsi" w:hAnsi="Arial" w:cs="Arial"/>
        <w:b/>
        <w:sz w:val="22"/>
        <w:szCs w:val="22"/>
        <w:lang w:val="tr-TR"/>
      </w:rPr>
    </w:pPr>
    <w:r w:rsidRPr="009F2D8A">
      <w:rPr>
        <w:rFonts w:ascii="Arial" w:eastAsiaTheme="minorHAnsi" w:hAnsi="Arial" w:cs="Arial"/>
        <w:b/>
        <w:sz w:val="22"/>
        <w:szCs w:val="22"/>
        <w:lang w:val="tr-TR"/>
      </w:rPr>
      <w:t>YÖNETİM BİLİŞİM SİSTEMLERİ BÖLÜMÜ</w:t>
    </w:r>
  </w:p>
  <w:p w14:paraId="5DAFAD6D" w14:textId="77777777" w:rsidR="009F2D8A" w:rsidRPr="009F2D8A" w:rsidRDefault="009F2D8A" w:rsidP="009F2D8A">
    <w:pPr>
      <w:pBdr>
        <w:bottom w:val="single" w:sz="4" w:space="1" w:color="auto"/>
      </w:pBdr>
      <w:tabs>
        <w:tab w:val="center" w:pos="4536"/>
        <w:tab w:val="right" w:pos="9072"/>
      </w:tabs>
      <w:rPr>
        <w:rFonts w:asciiTheme="minorHAnsi" w:eastAsiaTheme="minorHAnsi" w:hAnsiTheme="minorHAnsi" w:cstheme="minorBidi"/>
        <w:sz w:val="22"/>
        <w:szCs w:val="22"/>
        <w:lang w:val="tr-TR"/>
      </w:rPr>
    </w:pPr>
  </w:p>
  <w:p w14:paraId="379D1E64" w14:textId="25D8ABB6" w:rsidR="009F2D8A" w:rsidRDefault="003D307E" w:rsidP="009F2D8A">
    <w:pPr>
      <w:pBdr>
        <w:bottom w:val="single" w:sz="4" w:space="1" w:color="auto"/>
      </w:pBdr>
      <w:tabs>
        <w:tab w:val="center" w:pos="4536"/>
        <w:tab w:val="right" w:pos="9072"/>
      </w:tabs>
      <w:rPr>
        <w:rFonts w:ascii="Arial" w:eastAsiaTheme="minorHAnsi" w:hAnsi="Arial" w:cs="Arial"/>
        <w:b/>
        <w:sz w:val="20"/>
        <w:szCs w:val="22"/>
        <w:lang w:val="tr-TR"/>
      </w:rPr>
    </w:pPr>
    <w:r>
      <w:rPr>
        <w:rFonts w:ascii="Arial" w:eastAsiaTheme="minorHAnsi" w:hAnsi="Arial" w:cs="Arial"/>
        <w:b/>
        <w:sz w:val="20"/>
        <w:szCs w:val="22"/>
        <w:lang w:val="tr-TR"/>
      </w:rPr>
      <w:t>MIS_FORM_5</w:t>
    </w:r>
    <w:r w:rsidR="00FF1549">
      <w:rPr>
        <w:rFonts w:ascii="Arial" w:eastAsiaTheme="minorHAnsi" w:hAnsi="Arial" w:cs="Arial"/>
        <w:b/>
        <w:sz w:val="20"/>
        <w:szCs w:val="22"/>
        <w:lang w:val="tr-TR"/>
      </w:rPr>
      <w:t xml:space="preserve">: </w:t>
    </w:r>
    <w:r w:rsidR="009F2D8A">
      <w:rPr>
        <w:rFonts w:ascii="Arial" w:eastAsiaTheme="minorHAnsi" w:hAnsi="Arial" w:cs="Arial"/>
        <w:b/>
        <w:sz w:val="20"/>
        <w:szCs w:val="22"/>
        <w:lang w:val="tr-TR"/>
      </w:rPr>
      <w:t>STAJ RAPORU</w:t>
    </w:r>
  </w:p>
  <w:p w14:paraId="21A3BC78" w14:textId="77777777" w:rsidR="009F2D8A" w:rsidRPr="009F2D8A" w:rsidRDefault="009F2D8A" w:rsidP="009F2D8A">
    <w:pPr>
      <w:pBdr>
        <w:bottom w:val="single" w:sz="4" w:space="1" w:color="auto"/>
      </w:pBdr>
      <w:tabs>
        <w:tab w:val="center" w:pos="4536"/>
        <w:tab w:val="right" w:pos="9072"/>
      </w:tabs>
      <w:rPr>
        <w:rFonts w:asciiTheme="minorHAnsi" w:eastAsiaTheme="minorHAnsi" w:hAnsiTheme="minorHAnsi" w:cstheme="minorBidi"/>
        <w:i/>
        <w:sz w:val="20"/>
        <w:szCs w:val="22"/>
        <w:lang w:val="tr-TR"/>
      </w:rPr>
    </w:pPr>
  </w:p>
  <w:p w14:paraId="21820EC7" w14:textId="77777777" w:rsidR="009F2D8A" w:rsidRDefault="009F2D8A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D2BC89" w14:textId="77777777" w:rsidR="00FF1549" w:rsidRDefault="00FF154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367FCE"/>
    <w:multiLevelType w:val="hybridMultilevel"/>
    <w:tmpl w:val="906641C6"/>
    <w:lvl w:ilvl="0" w:tplc="A1723C7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CD5E103C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5510C48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25989E8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1382D1E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E3BEB41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BB6A421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D51042D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87487FB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8377314">
    <w:abstractNumId w:val="0"/>
    <w:lvlOverride w:ilvl="0">
      <w:lvl w:ilvl="0" w:tplc="A1723C76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attachedTemplate r:id="rId1"/>
  <w:defaultTabStop w:val="720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37C2"/>
    <w:rsid w:val="00010E4F"/>
    <w:rsid w:val="000C06C4"/>
    <w:rsid w:val="000C2849"/>
    <w:rsid w:val="000F19AE"/>
    <w:rsid w:val="001908CA"/>
    <w:rsid w:val="001E726C"/>
    <w:rsid w:val="002650D3"/>
    <w:rsid w:val="002B55E0"/>
    <w:rsid w:val="002F60FF"/>
    <w:rsid w:val="0039325E"/>
    <w:rsid w:val="003D307E"/>
    <w:rsid w:val="0042706A"/>
    <w:rsid w:val="004521B7"/>
    <w:rsid w:val="00462315"/>
    <w:rsid w:val="0049338C"/>
    <w:rsid w:val="00637FF6"/>
    <w:rsid w:val="00690D90"/>
    <w:rsid w:val="006A556A"/>
    <w:rsid w:val="00741679"/>
    <w:rsid w:val="007A3BD9"/>
    <w:rsid w:val="008568CB"/>
    <w:rsid w:val="008976B5"/>
    <w:rsid w:val="008B4E16"/>
    <w:rsid w:val="008C4F75"/>
    <w:rsid w:val="009F2D8A"/>
    <w:rsid w:val="009F2EF6"/>
    <w:rsid w:val="00A15ADD"/>
    <w:rsid w:val="00A22A1E"/>
    <w:rsid w:val="00A40F68"/>
    <w:rsid w:val="00AC5892"/>
    <w:rsid w:val="00B323E9"/>
    <w:rsid w:val="00B669D8"/>
    <w:rsid w:val="00B94664"/>
    <w:rsid w:val="00BE4212"/>
    <w:rsid w:val="00C43C37"/>
    <w:rsid w:val="00C46653"/>
    <w:rsid w:val="00D92E58"/>
    <w:rsid w:val="00DA597C"/>
    <w:rsid w:val="00F3126E"/>
    <w:rsid w:val="00F42404"/>
    <w:rsid w:val="00F85634"/>
    <w:rsid w:val="00FB37C2"/>
    <w:rsid w:val="00FE7EC7"/>
    <w:rsid w:val="00FF1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BDAD80"/>
  <w15:chartTrackingRefBased/>
  <w15:docId w15:val="{BC35860F-47DE-4562-B289-63E9D3C7B7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9" w:qFormat="1"/>
    <w:lsdException w:name="heading 3" w:semiHidden="1" w:uiPriority="9" w:unhideWhenUsed="1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Balk1">
    <w:name w:val="heading 1"/>
    <w:basedOn w:val="Normal"/>
    <w:next w:val="Normal"/>
    <w:link w:val="Balk1Char"/>
    <w:qFormat/>
    <w:pPr>
      <w:keepNext/>
      <w:outlineLvl w:val="0"/>
    </w:pPr>
    <w:rPr>
      <w:b/>
      <w:bCs/>
      <w:sz w:val="16"/>
    </w:rPr>
  </w:style>
  <w:style w:type="paragraph" w:styleId="Balk2">
    <w:name w:val="heading 2"/>
    <w:basedOn w:val="Normal"/>
    <w:next w:val="Normal"/>
    <w:qFormat/>
    <w:pPr>
      <w:keepNext/>
      <w:jc w:val="center"/>
      <w:outlineLvl w:val="1"/>
    </w:pPr>
    <w:rPr>
      <w:b/>
      <w:bCs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F60F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Balk4">
    <w:name w:val="heading 4"/>
    <w:basedOn w:val="Normal"/>
    <w:next w:val="Normal"/>
    <w:qFormat/>
    <w:pPr>
      <w:keepNext/>
      <w:ind w:right="-828"/>
      <w:outlineLvl w:val="3"/>
    </w:pPr>
    <w:rPr>
      <w:rFonts w:ascii="Arial" w:hAnsi="Arial" w:cs="Arial"/>
      <w:b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NormalWeb">
    <w:name w:val="Normal (Web)"/>
    <w:basedOn w:val="Normal"/>
    <w:semiHidden/>
    <w:pPr>
      <w:spacing w:before="100" w:beforeAutospacing="1" w:after="100" w:afterAutospacing="1"/>
    </w:pPr>
  </w:style>
  <w:style w:type="paragraph" w:styleId="stBilgi">
    <w:name w:val="header"/>
    <w:basedOn w:val="Normal"/>
    <w:link w:val="stBilgiChar"/>
    <w:uiPriority w:val="99"/>
    <w:unhideWhenUsed/>
    <w:rsid w:val="009F2D8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9F2D8A"/>
    <w:rPr>
      <w:sz w:val="24"/>
      <w:szCs w:val="24"/>
      <w:lang w:val="en-US" w:eastAsia="en-US"/>
    </w:rPr>
  </w:style>
  <w:style w:type="paragraph" w:styleId="AltBilgi">
    <w:name w:val="footer"/>
    <w:basedOn w:val="Normal"/>
    <w:link w:val="AltBilgiChar"/>
    <w:uiPriority w:val="99"/>
    <w:unhideWhenUsed/>
    <w:rsid w:val="009F2D8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9F2D8A"/>
    <w:rPr>
      <w:sz w:val="24"/>
      <w:szCs w:val="24"/>
      <w:lang w:val="en-US" w:eastAsia="en-US"/>
    </w:rPr>
  </w:style>
  <w:style w:type="table" w:styleId="TabloKlavuzu">
    <w:name w:val="Table Grid"/>
    <w:basedOn w:val="NormalTablo"/>
    <w:uiPriority w:val="59"/>
    <w:rsid w:val="008568C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YerTutucuMetni">
    <w:name w:val="Placeholder Text"/>
    <w:basedOn w:val="VarsaylanParagrafYazTipi"/>
    <w:uiPriority w:val="99"/>
    <w:semiHidden/>
    <w:rsid w:val="00AC5892"/>
    <w:rPr>
      <w:color w:val="808080"/>
    </w:rPr>
  </w:style>
  <w:style w:type="character" w:customStyle="1" w:styleId="Balk1Char">
    <w:name w:val="Başlık 1 Char"/>
    <w:basedOn w:val="VarsaylanParagrafYazTipi"/>
    <w:link w:val="Balk1"/>
    <w:rsid w:val="009F2EF6"/>
    <w:rPr>
      <w:b/>
      <w:bCs/>
      <w:sz w:val="16"/>
      <w:szCs w:val="24"/>
      <w:lang w:val="en-US" w:eastAsia="en-US"/>
    </w:rPr>
  </w:style>
  <w:style w:type="character" w:customStyle="1" w:styleId="rynqvb">
    <w:name w:val="rynqvb"/>
    <w:basedOn w:val="VarsaylanParagrafYazTipi"/>
    <w:rsid w:val="00F42404"/>
  </w:style>
  <w:style w:type="character" w:customStyle="1" w:styleId="Balk3Char">
    <w:name w:val="Başlık 3 Char"/>
    <w:basedOn w:val="VarsaylanParagrafYazTipi"/>
    <w:link w:val="Balk3"/>
    <w:uiPriority w:val="9"/>
    <w:semiHidden/>
    <w:rsid w:val="002F60F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 w:eastAsia="en-US"/>
    </w:rPr>
  </w:style>
  <w:style w:type="character" w:styleId="AklamaBavurusu">
    <w:name w:val="annotation reference"/>
    <w:basedOn w:val="VarsaylanParagrafYazTipi"/>
    <w:uiPriority w:val="99"/>
    <w:semiHidden/>
    <w:unhideWhenUsed/>
    <w:rsid w:val="00462315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462315"/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462315"/>
    <w:rPr>
      <w:lang w:val="en-US" w:eastAsia="en-US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462315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462315"/>
    <w:rPr>
      <w:b/>
      <w:bCs/>
      <w:lang w:val="en-US" w:eastAsia="en-US"/>
    </w:rPr>
  </w:style>
  <w:style w:type="paragraph" w:styleId="BalonMetni">
    <w:name w:val="Balloon Text"/>
    <w:basedOn w:val="Normal"/>
    <w:link w:val="BalonMetniChar"/>
    <w:uiPriority w:val="99"/>
    <w:semiHidden/>
    <w:unhideWhenUsed/>
    <w:rsid w:val="00462315"/>
    <w:rPr>
      <w:rFonts w:ascii="Segoe UI" w:hAnsi="Segoe UI" w:cs="Segoe UI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46231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005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1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1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60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2215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694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8033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9690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828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word\Staj%20Defteri%20&#246;rne&#287;i.dot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BC49CC8184E4FB8AF099BB73350592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3FECD5-5E02-41F8-8C3D-693D6AFD8FF2}"/>
      </w:docPartPr>
      <w:docPartBody>
        <w:p w:rsidR="002C0351" w:rsidRDefault="002F7571" w:rsidP="002F7571">
          <w:pPr>
            <w:pStyle w:val="3BC49CC8184E4FB8AF099BB7335059231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FBC18B4A7B8948F897E73C87F9B886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E14DCD2-A5F9-40BE-B8CF-F13DDB4DF434}"/>
      </w:docPartPr>
      <w:docPartBody>
        <w:p w:rsidR="002C0351" w:rsidRDefault="002F7571" w:rsidP="002F7571">
          <w:pPr>
            <w:pStyle w:val="FBC18B4A7B8948F897E73C87F9B8865D1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8FBD82D4A1974B548A8B002541B70F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A29C0A3-21A0-49C8-B438-CFBAE463AD7F}"/>
      </w:docPartPr>
      <w:docPartBody>
        <w:p w:rsidR="002C0351" w:rsidRDefault="002F7571" w:rsidP="002F7571">
          <w:pPr>
            <w:pStyle w:val="8FBD82D4A1974B548A8B002541B70FD21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42A7F6287FFC4D938B46A8045564683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31091EB-8CD6-4C9B-8CAB-E0C5CE50B8C9}"/>
      </w:docPartPr>
      <w:docPartBody>
        <w:p w:rsidR="002C0351" w:rsidRDefault="002F7571" w:rsidP="002F7571">
          <w:pPr>
            <w:pStyle w:val="42A7F6287FFC4D938B46A8045564683E1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0F3BF19DF70347D2A91152469EEB2E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C64F247-F330-4AE6-867B-A99571DE7DE5}"/>
      </w:docPartPr>
      <w:docPartBody>
        <w:p w:rsidR="002C0351" w:rsidRDefault="002F7571" w:rsidP="002F7571">
          <w:pPr>
            <w:pStyle w:val="0F3BF19DF70347D2A91152469EEB2EA81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AF53B0A4A76D443CA5E9C65C10BDB1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4C56A8-782B-4898-A631-349A3CE99870}"/>
      </w:docPartPr>
      <w:docPartBody>
        <w:p w:rsidR="002C0351" w:rsidRDefault="002F7571" w:rsidP="002F7571">
          <w:pPr>
            <w:pStyle w:val="AF53B0A4A76D443CA5E9C65C10BDB171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65A414202EE74C9A9B4AE425F8A452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521E875-94CF-452B-B1C2-DDA5063AE324}"/>
      </w:docPartPr>
      <w:docPartBody>
        <w:p w:rsidR="002C0351" w:rsidRDefault="002F7571" w:rsidP="002F7571">
          <w:pPr>
            <w:pStyle w:val="65A414202EE74C9A9B4AE425F8A45242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7703AA3DFA3240F0805C4C7BB24775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8F0780-C1AF-4E2E-BB71-8F5BE5EBCBD8}"/>
      </w:docPartPr>
      <w:docPartBody>
        <w:p w:rsidR="002C0351" w:rsidRDefault="002F7571" w:rsidP="002F7571">
          <w:pPr>
            <w:pStyle w:val="7703AA3DFA3240F0805C4C7BB24775AE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44BC25CEFE4F49F49E8B730BEB2D8D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8CA329-1BED-4261-9F21-080CA708D595}"/>
      </w:docPartPr>
      <w:docPartBody>
        <w:p w:rsidR="002C0351" w:rsidRDefault="002F7571" w:rsidP="002F7571">
          <w:pPr>
            <w:pStyle w:val="44BC25CEFE4F49F49E8B730BEB2D8D42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F9FDA9DEF8CF4942BADDCF8A41E95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91427F-25AA-4EC4-AF4B-525DBD2DF7DD}"/>
      </w:docPartPr>
      <w:docPartBody>
        <w:p w:rsidR="002C0351" w:rsidRDefault="002F7571" w:rsidP="002F7571">
          <w:pPr>
            <w:pStyle w:val="F9FDA9DEF8CF4942BADDCF8A41E95890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FAA2FE2CCA914D4C97CD1C336A4265C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FCF83B-AC7B-425D-922A-11245C6ADED6}"/>
      </w:docPartPr>
      <w:docPartBody>
        <w:p w:rsidR="002C0351" w:rsidRDefault="002F7571" w:rsidP="002F7571">
          <w:pPr>
            <w:pStyle w:val="FAA2FE2CCA914D4C97CD1C336A4265C6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23A4B417D47340799D8488B2C651A9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4125FE-4CBF-47E1-839A-FB2A0FB36EA4}"/>
      </w:docPartPr>
      <w:docPartBody>
        <w:p w:rsidR="002C0351" w:rsidRDefault="002F7571" w:rsidP="002F7571">
          <w:pPr>
            <w:pStyle w:val="23A4B417D47340799D8488B2C651A933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29833C44522942F59D042CEBEE9706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F9B78A-95CD-4DE0-8CB0-1B3A4F3B7EFB}"/>
      </w:docPartPr>
      <w:docPartBody>
        <w:p w:rsidR="002C0351" w:rsidRDefault="002F7571" w:rsidP="002F7571">
          <w:pPr>
            <w:pStyle w:val="29833C44522942F59D042CEBEE970640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93054CE0D9754398A735929CE6AB2F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DCDB58B-B12F-4128-B9F0-9A4A73A2EDB5}"/>
      </w:docPartPr>
      <w:docPartBody>
        <w:p w:rsidR="002C0351" w:rsidRDefault="002F7571" w:rsidP="002F7571">
          <w:pPr>
            <w:pStyle w:val="93054CE0D9754398A735929CE6AB2FDB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205F0F9A54604E63A33D91698F38A5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DFBA2C-4A51-4101-AAC2-5EEAFAB79FC7}"/>
      </w:docPartPr>
      <w:docPartBody>
        <w:p w:rsidR="002C0351" w:rsidRDefault="002F7571" w:rsidP="002F7571">
          <w:pPr>
            <w:pStyle w:val="205F0F9A54604E63A33D91698F38A596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5E444D44287E44F2AD7EE2E4B730B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3A1DBF-C620-4A74-8D49-C62156279988}"/>
      </w:docPartPr>
      <w:docPartBody>
        <w:p w:rsidR="002C0351" w:rsidRDefault="002F7571" w:rsidP="002F7571">
          <w:pPr>
            <w:pStyle w:val="5E444D44287E44F2AD7EE2E4B730B303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56BBD724A4BA4F878EAE0E7AB52F895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6AC6E9-BB94-4964-8D04-1D6A2B5A3480}"/>
      </w:docPartPr>
      <w:docPartBody>
        <w:p w:rsidR="002C0351" w:rsidRDefault="002F7571" w:rsidP="002F7571">
          <w:pPr>
            <w:pStyle w:val="56BBD724A4BA4F878EAE0E7AB52F8958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3CD4DD6EA1F342D8BB1FE29016A9F4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7700B1-0B1A-439F-AF21-C280A45E763C}"/>
      </w:docPartPr>
      <w:docPartBody>
        <w:p w:rsidR="002C0351" w:rsidRDefault="002F7571" w:rsidP="002F7571">
          <w:pPr>
            <w:pStyle w:val="3CD4DD6EA1F342D8BB1FE29016A9F459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CB1EFD74645A4106B7D00D3B2342D0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2DA5DB-6A60-4C80-B0DD-3127BFE28429}"/>
      </w:docPartPr>
      <w:docPartBody>
        <w:p w:rsidR="002C0351" w:rsidRDefault="002F7571" w:rsidP="002F7571">
          <w:pPr>
            <w:pStyle w:val="CB1EFD74645A4106B7D00D3B2342D073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96F122814CCA44B6A96580B89F28A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58F4AC-F1AD-4732-BDFD-AE04583C649D}"/>
      </w:docPartPr>
      <w:docPartBody>
        <w:p w:rsidR="002C0351" w:rsidRDefault="002F7571" w:rsidP="002F7571">
          <w:pPr>
            <w:pStyle w:val="96F122814CCA44B6A96580B89F28A944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B073D25E68F54A6E8B519A21EF8EDE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F7FF75-F469-4ABF-871B-17C84EFD8EC1}"/>
      </w:docPartPr>
      <w:docPartBody>
        <w:p w:rsidR="002C0351" w:rsidRDefault="002F7571" w:rsidP="002F7571">
          <w:pPr>
            <w:pStyle w:val="B073D25E68F54A6E8B519A21EF8EDE3F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81B6A6B76BD24B86A40C4DEBEC7632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BA15B6-F4C6-4AEF-B9F6-FFFDC273A1F7}"/>
      </w:docPartPr>
      <w:docPartBody>
        <w:p w:rsidR="002C0351" w:rsidRDefault="002F7571" w:rsidP="002F7571">
          <w:pPr>
            <w:pStyle w:val="81B6A6B76BD24B86A40C4DEBEC763216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0B052B19D5C7467CB5DD035629B9CC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5D2A29-0611-4457-B899-72FE19EBD3BE}"/>
      </w:docPartPr>
      <w:docPartBody>
        <w:p w:rsidR="002C0351" w:rsidRDefault="002F7571" w:rsidP="002F7571">
          <w:pPr>
            <w:pStyle w:val="0B052B19D5C7467CB5DD035629B9CC90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FD15A27229F3419AA853766A51D341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34EC8B-2DDE-4B43-9777-39C7C5F25F1C}"/>
      </w:docPartPr>
      <w:docPartBody>
        <w:p w:rsidR="002C0351" w:rsidRDefault="002F7571" w:rsidP="002F7571">
          <w:pPr>
            <w:pStyle w:val="FD15A27229F3419AA853766A51D3417E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A29AACD47F9E4181A631955BA281165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05874364-38F0-4838-B31C-6C4B457A7197}"/>
      </w:docPartPr>
      <w:docPartBody>
        <w:p w:rsidR="00B06671" w:rsidRDefault="002F46F3" w:rsidP="002F46F3">
          <w:pPr>
            <w:pStyle w:val="A29AACD47F9E4181A631955BA2811651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68B8A235CD304273BA7BFC073E7AE8E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34B485EA-C0F9-40CF-B242-25EC454156FA}"/>
      </w:docPartPr>
      <w:docPartBody>
        <w:p w:rsidR="00B06671" w:rsidRDefault="002F46F3" w:rsidP="002F46F3">
          <w:pPr>
            <w:pStyle w:val="68B8A235CD304273BA7BFC073E7AE8EA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4325D18460344820AD1C2DE13E181880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6F28AEAD-E5E1-4D6C-A372-9A102AD206C4}"/>
      </w:docPartPr>
      <w:docPartBody>
        <w:p w:rsidR="00B06671" w:rsidRDefault="002F46F3" w:rsidP="002F46F3">
          <w:pPr>
            <w:pStyle w:val="4325D18460344820AD1C2DE13E181880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0801608DEA7245318DF3D0BD8C2DF3EF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86D8EDF9-E690-49A9-ADB9-31E0ADA0E44E}"/>
      </w:docPartPr>
      <w:docPartBody>
        <w:p w:rsidR="00B06671" w:rsidRDefault="002F46F3" w:rsidP="002F46F3">
          <w:pPr>
            <w:pStyle w:val="0801608DEA7245318DF3D0BD8C2DF3EF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A1A8A7F9D63E4EFD8016DB595913B7B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A53ECC6-6EC5-4BE3-8D84-AD0DEDC89F5D}"/>
      </w:docPartPr>
      <w:docPartBody>
        <w:p w:rsidR="00B06671" w:rsidRDefault="002F46F3" w:rsidP="002F46F3">
          <w:pPr>
            <w:pStyle w:val="A1A8A7F9D63E4EFD8016DB595913B7B1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AA1396AEA36841F68C1F58A96E656D53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574ACDF-C42D-459E-A297-B25E33AFD357}"/>
      </w:docPartPr>
      <w:docPartBody>
        <w:p w:rsidR="00B06671" w:rsidRDefault="002F46F3" w:rsidP="002F46F3">
          <w:pPr>
            <w:pStyle w:val="AA1396AEA36841F68C1F58A96E656D53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AC23DB214A454C74A9A482BB8592125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D0A4C1C3-793D-4A8E-A900-7114FF50E245}"/>
      </w:docPartPr>
      <w:docPartBody>
        <w:p w:rsidR="00B06671" w:rsidRDefault="002F46F3" w:rsidP="002F46F3">
          <w:pPr>
            <w:pStyle w:val="AC23DB214A454C74A9A482BB8592125C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9EAEC45CBF0047BD9F0C6A080BECBFC1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EBAA90C3-6F9A-49A7-811E-C99F02FA5C05}"/>
      </w:docPartPr>
      <w:docPartBody>
        <w:p w:rsidR="00B06671" w:rsidRDefault="002F46F3" w:rsidP="002F46F3">
          <w:pPr>
            <w:pStyle w:val="9EAEC45CBF0047BD9F0C6A080BECBFC1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44340BE33B6448AC93E4D807F48A3276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5BD0320A-D565-4E03-8492-CF087C3014C5}"/>
      </w:docPartPr>
      <w:docPartBody>
        <w:p w:rsidR="00B06671" w:rsidRDefault="002F46F3" w:rsidP="002F46F3">
          <w:pPr>
            <w:pStyle w:val="44340BE33B6448AC93E4D807F48A3276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2820C9D474B24F6C86A95D27FD7164EA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1DA8257A-E6DE-44F1-A3B9-AC62309795C1}"/>
      </w:docPartPr>
      <w:docPartBody>
        <w:p w:rsidR="00B06671" w:rsidRDefault="002F46F3" w:rsidP="002F46F3">
          <w:pPr>
            <w:pStyle w:val="2820C9D474B24F6C86A95D27FD7164EA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368EBDF99BB344F8A9CBD8639AFB2A7C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7EB42B30-564C-4050-958D-A9C539AF9417}"/>
      </w:docPartPr>
      <w:docPartBody>
        <w:p w:rsidR="00B06671" w:rsidRDefault="002F46F3" w:rsidP="002F46F3">
          <w:pPr>
            <w:pStyle w:val="368EBDF99BB344F8A9CBD8639AFB2A7C"/>
          </w:pPr>
          <w:r w:rsidRPr="00392735">
            <w:rPr>
              <w:rStyle w:val="YerTutucuMetni"/>
            </w:rPr>
            <w:t>Click or tap to enter a date.</w:t>
          </w:r>
        </w:p>
      </w:docPartBody>
    </w:docPart>
    <w:docPart>
      <w:docPartPr>
        <w:name w:val="0ECA12FE8F8E43A69359881184729A78"/>
        <w:category>
          <w:name w:val="Genel"/>
          <w:gallery w:val="placeholder"/>
        </w:category>
        <w:types>
          <w:type w:val="bbPlcHdr"/>
        </w:types>
        <w:behaviors>
          <w:behavior w:val="content"/>
        </w:behaviors>
        <w:guid w:val="{AC67CC6A-09EC-454D-B977-D995A337D5F7}"/>
      </w:docPartPr>
      <w:docPartBody>
        <w:p w:rsidR="00B06671" w:rsidRDefault="002F46F3" w:rsidP="002F46F3">
          <w:pPr>
            <w:pStyle w:val="0ECA12FE8F8E43A69359881184729A78"/>
          </w:pPr>
          <w:r w:rsidRPr="00392735">
            <w:rPr>
              <w:rStyle w:val="YerTutucuMetni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571"/>
    <w:rsid w:val="00242D3D"/>
    <w:rsid w:val="002650D3"/>
    <w:rsid w:val="002B1EB0"/>
    <w:rsid w:val="002C0351"/>
    <w:rsid w:val="002F46F3"/>
    <w:rsid w:val="002F7571"/>
    <w:rsid w:val="0053381C"/>
    <w:rsid w:val="005A63E9"/>
    <w:rsid w:val="00726987"/>
    <w:rsid w:val="00A00A6D"/>
    <w:rsid w:val="00B06671"/>
    <w:rsid w:val="00CE7F5C"/>
    <w:rsid w:val="00F312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styleId="YerTutucuMetni">
    <w:name w:val="Placeholder Text"/>
    <w:basedOn w:val="VarsaylanParagrafYazTipi"/>
    <w:uiPriority w:val="99"/>
    <w:semiHidden/>
    <w:rsid w:val="002F46F3"/>
    <w:rPr>
      <w:color w:val="808080"/>
    </w:rPr>
  </w:style>
  <w:style w:type="paragraph" w:customStyle="1" w:styleId="A29AACD47F9E4181A631955BA2811651">
    <w:name w:val="A29AACD47F9E4181A631955BA2811651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8B8A235CD304273BA7BFC073E7AE8EA">
    <w:name w:val="68B8A235CD304273BA7BFC073E7AE8EA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325D18460344820AD1C2DE13E181880">
    <w:name w:val="4325D18460344820AD1C2DE13E181880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01608DEA7245318DF3D0BD8C2DF3EF">
    <w:name w:val="0801608DEA7245318DF3D0BD8C2DF3EF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A8A7F9D63E4EFD8016DB595913B7B1">
    <w:name w:val="A1A8A7F9D63E4EFD8016DB595913B7B1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A1396AEA36841F68C1F58A96E656D53">
    <w:name w:val="AA1396AEA36841F68C1F58A96E656D53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8E0142C5DEB42A49E46C5F090AB7959">
    <w:name w:val="08E0142C5DEB42A49E46C5F090AB7959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4C339CC0BEC467FA7A9E372C875BE28">
    <w:name w:val="54C339CC0BEC467FA7A9E372C875BE28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8CF138DF8E5497EA1407F748522BCFA">
    <w:name w:val="88CF138DF8E5497EA1407F748522BCFA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CD56567DEDA428885C5B5EF29C86B13">
    <w:name w:val="6CD56567DEDA428885C5B5EF29C86B13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F53B0A4A76D443CA5E9C65C10BDB171">
    <w:name w:val="AF53B0A4A76D443CA5E9C65C10BDB171"/>
    <w:rsid w:val="002F75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3BC49CC8184E4FB8AF099BB7335059231">
    <w:name w:val="3BC49CC8184E4FB8AF099BB7335059231"/>
    <w:rsid w:val="002F75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FBC18B4A7B8948F897E73C87F9B8865D1">
    <w:name w:val="FBC18B4A7B8948F897E73C87F9B8865D1"/>
    <w:rsid w:val="002F75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8FBD82D4A1974B548A8B002541B70FD21">
    <w:name w:val="8FBD82D4A1974B548A8B002541B70FD21"/>
    <w:rsid w:val="002F75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42A7F6287FFC4D938B46A8045564683E1">
    <w:name w:val="42A7F6287FFC4D938B46A8045564683E1"/>
    <w:rsid w:val="002F75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0F3BF19DF70347D2A91152469EEB2EA81">
    <w:name w:val="0F3BF19DF70347D2A91152469EEB2EA81"/>
    <w:rsid w:val="002F757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paragraph" w:customStyle="1" w:styleId="7D3E73D6018E41B7A86E6BDC584BEB70">
    <w:name w:val="7D3E73D6018E41B7A86E6BDC584BEB70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CB6EA0EE2D4484C947B7BF4EE24DDBB">
    <w:name w:val="6CB6EA0EE2D4484C947B7BF4EE24DDBB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24362E5F85549D7B966A5C545CBE9A8">
    <w:name w:val="E24362E5F85549D7B966A5C545CBE9A8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D22F56C95A54228B0AD1A81F1E6F599">
    <w:name w:val="BD22F56C95A54228B0AD1A81F1E6F599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068105799CF44659B5B26F557E46528">
    <w:name w:val="2068105799CF44659B5B26F557E46528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82ADB65A91E432D8A5D4C21FC674DE3">
    <w:name w:val="982ADB65A91E432D8A5D4C21FC674DE3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A414202EE74C9A9B4AE425F8A45242">
    <w:name w:val="65A414202EE74C9A9B4AE425F8A45242"/>
    <w:rsid w:val="002F7571"/>
  </w:style>
  <w:style w:type="paragraph" w:customStyle="1" w:styleId="7703AA3DFA3240F0805C4C7BB24775AE">
    <w:name w:val="7703AA3DFA3240F0805C4C7BB24775AE"/>
    <w:rsid w:val="002F7571"/>
  </w:style>
  <w:style w:type="paragraph" w:customStyle="1" w:styleId="44BC25CEFE4F49F49E8B730BEB2D8D42">
    <w:name w:val="44BC25CEFE4F49F49E8B730BEB2D8D42"/>
    <w:rsid w:val="002F7571"/>
  </w:style>
  <w:style w:type="paragraph" w:customStyle="1" w:styleId="F9FDA9DEF8CF4942BADDCF8A41E95890">
    <w:name w:val="F9FDA9DEF8CF4942BADDCF8A41E95890"/>
    <w:rsid w:val="002F7571"/>
  </w:style>
  <w:style w:type="paragraph" w:customStyle="1" w:styleId="FAA2FE2CCA914D4C97CD1C336A4265C6">
    <w:name w:val="FAA2FE2CCA914D4C97CD1C336A4265C6"/>
    <w:rsid w:val="002F7571"/>
  </w:style>
  <w:style w:type="paragraph" w:customStyle="1" w:styleId="23A4B417D47340799D8488B2C651A933">
    <w:name w:val="23A4B417D47340799D8488B2C651A933"/>
    <w:rsid w:val="002F7571"/>
  </w:style>
  <w:style w:type="paragraph" w:customStyle="1" w:styleId="B1340AA87E1D4333AFEA0C0920784645">
    <w:name w:val="B1340AA87E1D4333AFEA0C0920784645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246E29F70C4AB88D05F65557470857">
    <w:name w:val="55246E29F70C4AB88D05F65557470857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A25DA7D0324E2D947BC647B85666DC">
    <w:name w:val="B0A25DA7D0324E2D947BC647B85666DC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313B7D23E0343AAB63B81D2D39EC41D">
    <w:name w:val="5313B7D23E0343AAB63B81D2D39EC41D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5F77D86D37648C8B255D5234F72FD24">
    <w:name w:val="F5F77D86D37648C8B255D5234F72FD24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815881074A44C65A7BE62A975E94AFF">
    <w:name w:val="F815881074A44C65A7BE62A975E94AFF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9833C44522942F59D042CEBEE970640">
    <w:name w:val="29833C44522942F59D042CEBEE970640"/>
    <w:rsid w:val="002F7571"/>
  </w:style>
  <w:style w:type="paragraph" w:customStyle="1" w:styleId="93054CE0D9754398A735929CE6AB2FDB">
    <w:name w:val="93054CE0D9754398A735929CE6AB2FDB"/>
    <w:rsid w:val="002F7571"/>
  </w:style>
  <w:style w:type="paragraph" w:customStyle="1" w:styleId="205F0F9A54604E63A33D91698F38A596">
    <w:name w:val="205F0F9A54604E63A33D91698F38A596"/>
    <w:rsid w:val="002F7571"/>
  </w:style>
  <w:style w:type="paragraph" w:customStyle="1" w:styleId="5E444D44287E44F2AD7EE2E4B730B303">
    <w:name w:val="5E444D44287E44F2AD7EE2E4B730B303"/>
    <w:rsid w:val="002F7571"/>
  </w:style>
  <w:style w:type="paragraph" w:customStyle="1" w:styleId="56BBD724A4BA4F878EAE0E7AB52F8958">
    <w:name w:val="56BBD724A4BA4F878EAE0E7AB52F8958"/>
    <w:rsid w:val="002F7571"/>
  </w:style>
  <w:style w:type="paragraph" w:customStyle="1" w:styleId="3CD4DD6EA1F342D8BB1FE29016A9F459">
    <w:name w:val="3CD4DD6EA1F342D8BB1FE29016A9F459"/>
    <w:rsid w:val="002F7571"/>
  </w:style>
  <w:style w:type="paragraph" w:customStyle="1" w:styleId="C7EFDC1FF4FE4B61B6ABB14E435C64CC">
    <w:name w:val="C7EFDC1FF4FE4B61B6ABB14E435C64CC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DB34542D55142239DE7CEA00E0E0826">
    <w:name w:val="5DB34542D55142239DE7CEA00E0E0826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4C09E3465674792A8B6366ABC8B095A">
    <w:name w:val="C4C09E3465674792A8B6366ABC8B095A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AC3465FE22B49338E9576654B69CBC2">
    <w:name w:val="FAC3465FE22B49338E9576654B69CBC2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DCDBE0B3601472F9D1ABCA7E2986A75">
    <w:name w:val="BDCDBE0B3601472F9D1ABCA7E2986A75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ABCA57F584F4F3AAA4B19630C78C931">
    <w:name w:val="4ABCA57F584F4F3AAA4B19630C78C931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B1EFD74645A4106B7D00D3B2342D073">
    <w:name w:val="CB1EFD74645A4106B7D00D3B2342D073"/>
    <w:rsid w:val="002F7571"/>
  </w:style>
  <w:style w:type="paragraph" w:customStyle="1" w:styleId="96F122814CCA44B6A96580B89F28A944">
    <w:name w:val="96F122814CCA44B6A96580B89F28A944"/>
    <w:rsid w:val="002F7571"/>
  </w:style>
  <w:style w:type="paragraph" w:customStyle="1" w:styleId="B073D25E68F54A6E8B519A21EF8EDE3F">
    <w:name w:val="B073D25E68F54A6E8B519A21EF8EDE3F"/>
    <w:rsid w:val="002F7571"/>
  </w:style>
  <w:style w:type="paragraph" w:customStyle="1" w:styleId="81B6A6B76BD24B86A40C4DEBEC763216">
    <w:name w:val="81B6A6B76BD24B86A40C4DEBEC763216"/>
    <w:rsid w:val="002F7571"/>
  </w:style>
  <w:style w:type="paragraph" w:customStyle="1" w:styleId="0B052B19D5C7467CB5DD035629B9CC90">
    <w:name w:val="0B052B19D5C7467CB5DD035629B9CC90"/>
    <w:rsid w:val="002F7571"/>
  </w:style>
  <w:style w:type="paragraph" w:customStyle="1" w:styleId="FD15A27229F3419AA853766A51D3417E">
    <w:name w:val="FD15A27229F3419AA853766A51D3417E"/>
    <w:rsid w:val="002F7571"/>
  </w:style>
  <w:style w:type="paragraph" w:customStyle="1" w:styleId="2BF8FE34E07F42B3BAEE1E04C2FE75A9">
    <w:name w:val="2BF8FE34E07F42B3BAEE1E04C2FE75A9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7AE1893B5D94BC5B46F1E3227A8E4FD">
    <w:name w:val="67AE1893B5D94BC5B46F1E3227A8E4FD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2DDB0EB49014794BE6CC32FA354657C">
    <w:name w:val="62DDB0EB49014794BE6CC32FA354657C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585D0EF83FB4509B46A3E316E777993">
    <w:name w:val="8585D0EF83FB4509B46A3E316E777993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DD5B006B8E9D42248F1763E25C422921">
    <w:name w:val="DD5B006B8E9D42248F1763E25C422921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D9B3F20E8644A6B031FBE98524F404">
    <w:name w:val="8DD9B3F20E8644A6B031FBE98524F404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CCD6E1746454BB3A98CF3325A10B534">
    <w:name w:val="6CCD6E1746454BB3A98CF3325A10B534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DE314BD7E584ABD946D44A9E6DC8CAE">
    <w:name w:val="3DE314BD7E584ABD946D44A9E6DC8CAE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C23DB214A454C74A9A482BB8592125C">
    <w:name w:val="AC23DB214A454C74A9A482BB8592125C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EAEC45CBF0047BD9F0C6A080BECBFC1">
    <w:name w:val="9EAEC45CBF0047BD9F0C6A080BECBFC1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340BE33B6448AC93E4D807F48A3276">
    <w:name w:val="44340BE33B6448AC93E4D807F48A3276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2820C9D474B24F6C86A95D27FD7164EA">
    <w:name w:val="2820C9D474B24F6C86A95D27FD7164EA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368EBDF99BB344F8A9CBD8639AFB2A7C">
    <w:name w:val="368EBDF99BB344F8A9CBD8639AFB2A7C"/>
    <w:rsid w:val="002F46F3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0ECA12FE8F8E43A69359881184729A78">
    <w:name w:val="0ECA12FE8F8E43A69359881184729A78"/>
    <w:rsid w:val="002F46F3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Staj Defteri örneği</Template>
  <TotalTime>535</TotalTime>
  <Pages>9</Pages>
  <Words>1175</Words>
  <Characters>6703</Characters>
  <Application>Microsoft Office Word</Application>
  <DocSecurity>0</DocSecurity>
  <Lines>55</Lines>
  <Paragraphs>15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Staj Programı</vt:lpstr>
      <vt:lpstr>Staj Programı</vt:lpstr>
    </vt:vector>
  </TitlesOfParts>
  <Company>HAKAN`IN YERI</Company>
  <LinksUpToDate>false</LinksUpToDate>
  <CharactersWithSpaces>7863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Staj Programı</dc:title>
  <dc:subject/>
  <dc:creator>Figen Bacıoğlu</dc:creator>
  <cp:keywords/>
  <dc:description/>
  <cp:lastModifiedBy>leylashikzaman@gmail.com</cp:lastModifiedBy>
  <cp:revision>3</cp:revision>
  <cp:lastPrinted>1899-12-31T22:00:00Z</cp:lastPrinted>
  <dcterms:created xsi:type="dcterms:W3CDTF">2020-10-02T07:42:00Z</dcterms:created>
  <dcterms:modified xsi:type="dcterms:W3CDTF">2025-08-31T11:06:00Z</dcterms:modified>
</cp:coreProperties>
</file>